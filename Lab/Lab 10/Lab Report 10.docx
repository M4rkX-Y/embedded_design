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54D95ADE" w:rsidP="54D95ADE" w:rsidRDefault="54D95ADE" w14:paraId="74A80073" w14:textId="5D7BCCD9">
      <w:pPr>
        <w:rPr>
          <w:rFonts w:eastAsia="Times New Roman"/>
          <w:color w:val="000000" w:themeColor="text1"/>
          <w:szCs w:val="24"/>
        </w:rPr>
      </w:pPr>
    </w:p>
    <w:p w:rsidR="54D95ADE" w:rsidP="54D95ADE" w:rsidRDefault="54D95ADE" w14:paraId="68CF9DCF" w14:textId="478502D6">
      <w:pPr>
        <w:rPr>
          <w:rFonts w:eastAsia="Times New Roman"/>
          <w:color w:val="000000" w:themeColor="text1"/>
          <w:szCs w:val="24"/>
        </w:rPr>
      </w:pPr>
    </w:p>
    <w:p w:rsidR="79AA961A" w:rsidP="54D95ADE" w:rsidRDefault="79AA961A" w14:paraId="22549D12" w14:textId="24F7DB8E">
      <w:pPr>
        <w:jc w:val="center"/>
        <w:rPr>
          <w:rFonts w:eastAsia="Times New Roman"/>
          <w:color w:val="000000" w:themeColor="text1"/>
          <w:sz w:val="34"/>
          <w:szCs w:val="34"/>
        </w:rPr>
      </w:pPr>
      <w:r w:rsidRPr="54D95ADE">
        <w:rPr>
          <w:rFonts w:eastAsia="Times New Roman"/>
          <w:color w:val="000000" w:themeColor="text1"/>
          <w:sz w:val="34"/>
          <w:szCs w:val="34"/>
        </w:rPr>
        <w:t xml:space="preserve">Lab Assignment </w:t>
      </w:r>
      <w:r w:rsidR="001A07B9">
        <w:rPr>
          <w:rFonts w:eastAsia="Times New Roman"/>
          <w:color w:val="000000" w:themeColor="text1"/>
          <w:sz w:val="34"/>
          <w:szCs w:val="34"/>
        </w:rPr>
        <w:t>10</w:t>
      </w:r>
    </w:p>
    <w:p w:rsidRPr="00C77FE9" w:rsidR="00C77FE9" w:rsidP="00C77FE9" w:rsidRDefault="00C77FE9" w14:paraId="4B402899" w14:textId="77777777">
      <w:pPr>
        <w:jc w:val="center"/>
        <w:rPr>
          <w:rFonts w:eastAsia="Times New Roman"/>
          <w:color w:val="000000" w:themeColor="text1"/>
          <w:sz w:val="34"/>
          <w:szCs w:val="34"/>
        </w:rPr>
      </w:pPr>
      <w:r w:rsidRPr="00C77FE9">
        <w:rPr>
          <w:rFonts w:eastAsia="Times New Roman"/>
          <w:color w:val="000000" w:themeColor="text1"/>
          <w:sz w:val="34"/>
          <w:szCs w:val="34"/>
        </w:rPr>
        <w:t>Controlling the 7-Segment Displays with</w:t>
      </w:r>
    </w:p>
    <w:p w:rsidR="007E5859" w:rsidP="00C77FE9" w:rsidRDefault="00C77FE9" w14:paraId="7F7E094A" w14:textId="776253EA">
      <w:pPr>
        <w:jc w:val="center"/>
        <w:rPr>
          <w:rFonts w:eastAsia="Times New Roman"/>
          <w:color w:val="000000" w:themeColor="text1"/>
          <w:sz w:val="34"/>
          <w:szCs w:val="34"/>
        </w:rPr>
      </w:pPr>
      <w:r w:rsidRPr="00C77FE9">
        <w:rPr>
          <w:rFonts w:eastAsia="Times New Roman"/>
          <w:color w:val="000000" w:themeColor="text1"/>
          <w:sz w:val="34"/>
          <w:szCs w:val="34"/>
        </w:rPr>
        <w:t>Object-Oriented Programming</w:t>
      </w:r>
    </w:p>
    <w:p w:rsidR="00C77FE9" w:rsidP="00C77FE9" w:rsidRDefault="00C77FE9" w14:paraId="6069D19F" w14:textId="77777777">
      <w:pPr>
        <w:jc w:val="center"/>
        <w:rPr>
          <w:rFonts w:eastAsia="Times New Roman"/>
          <w:color w:val="000000" w:themeColor="text1"/>
          <w:sz w:val="34"/>
          <w:szCs w:val="34"/>
        </w:rPr>
      </w:pPr>
    </w:p>
    <w:p w:rsidR="79AA961A" w:rsidP="54D95ADE" w:rsidRDefault="79AA961A" w14:paraId="33E5531D" w14:textId="4B015D2B">
      <w:pPr>
        <w:spacing w:line="259" w:lineRule="auto"/>
        <w:jc w:val="center"/>
        <w:rPr>
          <w:rFonts w:eastAsia="Times New Roman"/>
          <w:color w:val="000000" w:themeColor="text1"/>
          <w:sz w:val="34"/>
          <w:szCs w:val="34"/>
        </w:rPr>
      </w:pPr>
      <w:r w:rsidRPr="54D95ADE">
        <w:rPr>
          <w:rFonts w:eastAsia="Times New Roman"/>
          <w:color w:val="000000" w:themeColor="text1"/>
          <w:sz w:val="34"/>
          <w:szCs w:val="34"/>
        </w:rPr>
        <w:t>Zhenming Yang, Connor McEleney</w:t>
      </w:r>
    </w:p>
    <w:p w:rsidR="79AA961A" w:rsidP="54D95ADE" w:rsidRDefault="00000000" w14:paraId="6CEF8C79" w14:textId="6B6063FF">
      <w:pPr>
        <w:spacing w:line="259" w:lineRule="auto"/>
        <w:jc w:val="center"/>
        <w:rPr>
          <w:rFonts w:eastAsia="Times New Roman"/>
          <w:color w:val="000000" w:themeColor="text1"/>
          <w:szCs w:val="24"/>
        </w:rPr>
      </w:pPr>
      <w:hyperlink r:id="rId8">
        <w:r w:rsidRPr="54D95ADE" w:rsidR="79AA961A">
          <w:rPr>
            <w:rStyle w:val="Hyperlink"/>
            <w:rFonts w:eastAsia="Times New Roman"/>
            <w:szCs w:val="24"/>
          </w:rPr>
          <w:t>yang.zhenm@northeastern.edu</w:t>
        </w:r>
      </w:hyperlink>
      <w:r w:rsidRPr="54D95ADE" w:rsidR="79AA961A">
        <w:rPr>
          <w:rFonts w:eastAsia="Times New Roman"/>
          <w:color w:val="000000" w:themeColor="text1"/>
          <w:szCs w:val="24"/>
        </w:rPr>
        <w:t xml:space="preserve">, </w:t>
      </w:r>
      <w:hyperlink r:id="rId9">
        <w:r w:rsidRPr="54D95ADE" w:rsidR="79AA961A">
          <w:rPr>
            <w:rStyle w:val="Hyperlink"/>
            <w:rFonts w:eastAsia="Times New Roman"/>
            <w:szCs w:val="24"/>
          </w:rPr>
          <w:t>mceleney.c@northeastern.edu</w:t>
        </w:r>
      </w:hyperlink>
      <w:r w:rsidRPr="54D95ADE" w:rsidR="79AA961A">
        <w:rPr>
          <w:rFonts w:eastAsia="Times New Roman"/>
          <w:color w:val="000000" w:themeColor="text1"/>
          <w:szCs w:val="24"/>
        </w:rPr>
        <w:t xml:space="preserve"> </w:t>
      </w:r>
    </w:p>
    <w:p w:rsidR="79AA961A" w:rsidP="54D95ADE" w:rsidRDefault="79AA961A" w14:paraId="130213C8" w14:textId="785EAC1D">
      <w:pPr>
        <w:spacing w:line="259" w:lineRule="auto"/>
        <w:jc w:val="center"/>
        <w:rPr>
          <w:rFonts w:eastAsia="Times New Roman"/>
          <w:color w:val="000000" w:themeColor="text1"/>
          <w:sz w:val="34"/>
          <w:szCs w:val="34"/>
        </w:rPr>
      </w:pPr>
      <w:r w:rsidRPr="54D95ADE">
        <w:rPr>
          <w:rFonts w:eastAsia="Times New Roman"/>
          <w:color w:val="000000" w:themeColor="text1"/>
          <w:sz w:val="34"/>
          <w:szCs w:val="34"/>
        </w:rPr>
        <w:t>Instructor: Prof. Zagieboylo</w:t>
      </w:r>
    </w:p>
    <w:p w:rsidR="79AA961A" w:rsidP="54D95ADE" w:rsidRDefault="00000000" w14:paraId="314FC2C6" w14:textId="580AF98D">
      <w:pPr>
        <w:spacing w:line="259" w:lineRule="auto"/>
        <w:jc w:val="center"/>
        <w:rPr>
          <w:rFonts w:eastAsia="Times New Roman"/>
          <w:color w:val="0000FF"/>
          <w:szCs w:val="24"/>
        </w:rPr>
      </w:pPr>
      <w:hyperlink r:id="rId10">
        <w:r w:rsidRPr="54D95ADE" w:rsidR="79AA961A">
          <w:rPr>
            <w:rStyle w:val="Hyperlink"/>
            <w:rFonts w:eastAsia="Times New Roman"/>
            <w:szCs w:val="24"/>
          </w:rPr>
          <w:t>d.zagieboylo@northeastern.edu</w:t>
        </w:r>
      </w:hyperlink>
      <w:r w:rsidRPr="54D95ADE" w:rsidR="79AA961A">
        <w:rPr>
          <w:rStyle w:val="Hyperlink"/>
          <w:rFonts w:eastAsia="Times New Roman"/>
          <w:szCs w:val="24"/>
        </w:rPr>
        <w:t xml:space="preserve"> </w:t>
      </w:r>
    </w:p>
    <w:p w:rsidR="54D95ADE" w:rsidP="54D95ADE" w:rsidRDefault="54D95ADE" w14:paraId="72F011F1" w14:textId="664D69FE">
      <w:pPr>
        <w:spacing w:line="259" w:lineRule="auto"/>
        <w:jc w:val="center"/>
        <w:rPr>
          <w:rFonts w:eastAsia="Times New Roman"/>
          <w:color w:val="000000" w:themeColor="text1"/>
          <w:szCs w:val="24"/>
        </w:rPr>
      </w:pPr>
    </w:p>
    <w:p w:rsidR="79AA961A" w:rsidP="54D95ADE" w:rsidRDefault="79AA961A" w14:paraId="013940E8" w14:textId="5059F197">
      <w:pPr>
        <w:spacing w:line="259" w:lineRule="auto"/>
        <w:jc w:val="center"/>
        <w:rPr>
          <w:rFonts w:eastAsia="Times New Roman"/>
          <w:color w:val="000000" w:themeColor="text1"/>
          <w:szCs w:val="24"/>
        </w:rPr>
      </w:pPr>
      <w:r w:rsidRPr="54D95ADE">
        <w:rPr>
          <w:rFonts w:eastAsia="Times New Roman"/>
          <w:color w:val="000000" w:themeColor="text1"/>
          <w:szCs w:val="24"/>
        </w:rPr>
        <w:t xml:space="preserve">Due Date: </w:t>
      </w:r>
      <w:r w:rsidR="00C313EC">
        <w:rPr>
          <w:rFonts w:eastAsia="Times New Roman"/>
          <w:color w:val="000000" w:themeColor="text1"/>
          <w:szCs w:val="24"/>
        </w:rPr>
        <w:t xml:space="preserve">November </w:t>
      </w:r>
      <w:r w:rsidR="001A07B9">
        <w:rPr>
          <w:rFonts w:eastAsia="Times New Roman"/>
          <w:color w:val="000000" w:themeColor="text1"/>
          <w:szCs w:val="24"/>
        </w:rPr>
        <w:t>28</w:t>
      </w:r>
      <w:r w:rsidR="00686520">
        <w:rPr>
          <w:rFonts w:eastAsia="Times New Roman"/>
          <w:color w:val="000000" w:themeColor="text1"/>
          <w:szCs w:val="24"/>
        </w:rPr>
        <w:t>th,</w:t>
      </w:r>
      <w:r w:rsidRPr="54D95ADE">
        <w:rPr>
          <w:rFonts w:eastAsia="Times New Roman"/>
          <w:color w:val="000000" w:themeColor="text1"/>
          <w:szCs w:val="24"/>
        </w:rPr>
        <w:t xml:space="preserve"> 2023</w:t>
      </w:r>
    </w:p>
    <w:p w:rsidR="79AA961A" w:rsidP="54D95ADE" w:rsidRDefault="79AA961A" w14:paraId="02630CEF" w14:textId="75F3CA5A">
      <w:pPr>
        <w:spacing w:line="259" w:lineRule="auto"/>
        <w:jc w:val="center"/>
        <w:rPr>
          <w:rFonts w:eastAsia="Times New Roman"/>
          <w:color w:val="000000" w:themeColor="text1"/>
          <w:szCs w:val="24"/>
        </w:rPr>
      </w:pPr>
      <w:r w:rsidRPr="54D95ADE">
        <w:rPr>
          <w:rFonts w:eastAsia="Times New Roman"/>
          <w:color w:val="000000" w:themeColor="text1"/>
          <w:szCs w:val="24"/>
        </w:rPr>
        <w:t xml:space="preserve">Submit Date: </w:t>
      </w:r>
      <w:r w:rsidR="00C313EC">
        <w:rPr>
          <w:rFonts w:eastAsia="Times New Roman"/>
          <w:color w:val="000000" w:themeColor="text1"/>
          <w:szCs w:val="24"/>
        </w:rPr>
        <w:t xml:space="preserve">November </w:t>
      </w:r>
      <w:r w:rsidR="001A07B9">
        <w:rPr>
          <w:rFonts w:eastAsia="Times New Roman"/>
          <w:color w:val="000000" w:themeColor="text1"/>
          <w:szCs w:val="24"/>
        </w:rPr>
        <w:t>28</w:t>
      </w:r>
      <w:r w:rsidR="00686520">
        <w:rPr>
          <w:rFonts w:eastAsia="Times New Roman"/>
          <w:color w:val="000000" w:themeColor="text1"/>
          <w:szCs w:val="24"/>
        </w:rPr>
        <w:t>th</w:t>
      </w:r>
      <w:r w:rsidRPr="54D95ADE">
        <w:rPr>
          <w:rFonts w:eastAsia="Times New Roman"/>
          <w:color w:val="000000" w:themeColor="text1"/>
          <w:szCs w:val="24"/>
        </w:rPr>
        <w:t xml:space="preserve">, </w:t>
      </w:r>
      <w:proofErr w:type="gramStart"/>
      <w:r w:rsidRPr="54D95ADE">
        <w:rPr>
          <w:rFonts w:eastAsia="Times New Roman"/>
          <w:color w:val="000000" w:themeColor="text1"/>
          <w:szCs w:val="24"/>
        </w:rPr>
        <w:t>2023</w:t>
      </w:r>
      <w:proofErr w:type="gramEnd"/>
    </w:p>
    <w:p w:rsidR="54D95ADE" w:rsidP="54D95ADE" w:rsidRDefault="54D95ADE" w14:paraId="3573ED09" w14:textId="45EDC7A5">
      <w:pPr>
        <w:spacing w:line="259" w:lineRule="auto"/>
        <w:jc w:val="center"/>
        <w:rPr>
          <w:rFonts w:eastAsia="Times New Roman"/>
          <w:color w:val="000000" w:themeColor="text1"/>
          <w:szCs w:val="24"/>
        </w:rPr>
      </w:pPr>
    </w:p>
    <w:p w:rsidR="54D95ADE" w:rsidP="54D95ADE" w:rsidRDefault="54D95ADE" w14:paraId="782FAC63" w14:textId="45F55CA5">
      <w:pPr>
        <w:spacing w:line="259" w:lineRule="auto"/>
        <w:jc w:val="center"/>
        <w:rPr>
          <w:rFonts w:eastAsia="Times New Roman"/>
          <w:color w:val="000000" w:themeColor="text1"/>
          <w:szCs w:val="24"/>
        </w:rPr>
      </w:pPr>
    </w:p>
    <w:p w:rsidR="54D95ADE" w:rsidP="54D95ADE" w:rsidRDefault="54D95ADE" w14:paraId="05A34AF1" w14:textId="3DCF30F9">
      <w:pPr>
        <w:jc w:val="center"/>
        <w:rPr>
          <w:rFonts w:eastAsia="Times New Roman"/>
          <w:color w:val="000000" w:themeColor="text1"/>
          <w:szCs w:val="24"/>
        </w:rPr>
      </w:pPr>
    </w:p>
    <w:p w:rsidR="54D95ADE" w:rsidP="54D95ADE" w:rsidRDefault="54D95ADE" w14:paraId="4D85698C" w14:textId="18314256">
      <w:pPr>
        <w:jc w:val="center"/>
        <w:rPr>
          <w:rFonts w:eastAsia="Times New Roman"/>
          <w:color w:val="000000" w:themeColor="text1"/>
          <w:szCs w:val="24"/>
        </w:rPr>
      </w:pPr>
    </w:p>
    <w:p w:rsidR="54D95ADE" w:rsidP="54D95ADE" w:rsidRDefault="54D95ADE" w14:paraId="2E6E3F06" w14:textId="17BA3314">
      <w:pPr>
        <w:jc w:val="center"/>
        <w:rPr>
          <w:rFonts w:eastAsia="Times New Roman"/>
          <w:color w:val="000000" w:themeColor="text1"/>
          <w:szCs w:val="24"/>
        </w:rPr>
      </w:pPr>
    </w:p>
    <w:p w:rsidR="54D95ADE" w:rsidP="54D95ADE" w:rsidRDefault="54D95ADE" w14:paraId="6D871FF4" w14:textId="647AFC7B">
      <w:pPr>
        <w:jc w:val="center"/>
        <w:rPr>
          <w:rFonts w:eastAsia="Times New Roman"/>
          <w:color w:val="000000" w:themeColor="text1"/>
          <w:szCs w:val="24"/>
        </w:rPr>
      </w:pPr>
    </w:p>
    <w:p w:rsidR="54D95ADE" w:rsidP="54D95ADE" w:rsidRDefault="54D95ADE" w14:paraId="31399835" w14:textId="3F0E994C">
      <w:pPr>
        <w:jc w:val="center"/>
        <w:rPr>
          <w:rFonts w:eastAsia="Times New Roman"/>
          <w:color w:val="000000" w:themeColor="text1"/>
          <w:szCs w:val="24"/>
        </w:rPr>
      </w:pPr>
    </w:p>
    <w:p w:rsidR="54D95ADE" w:rsidP="54D95ADE" w:rsidRDefault="54D95ADE" w14:paraId="1258721D" w14:textId="43AE2DD8">
      <w:pPr>
        <w:jc w:val="center"/>
        <w:rPr>
          <w:rFonts w:eastAsia="Times New Roman"/>
          <w:color w:val="000000" w:themeColor="text1"/>
          <w:szCs w:val="24"/>
        </w:rPr>
      </w:pPr>
    </w:p>
    <w:p w:rsidR="79AA961A" w:rsidP="54D95ADE" w:rsidRDefault="79AA961A" w14:paraId="6B73BB72" w14:textId="0F5B1945">
      <w:pPr>
        <w:pStyle w:val="BodyText"/>
        <w:spacing w:line="259" w:lineRule="auto"/>
        <w:ind w:right="360"/>
        <w:rPr>
          <w:rFonts w:eastAsia="Times New Roman"/>
          <w:color w:val="000000" w:themeColor="text1"/>
          <w:sz w:val="28"/>
          <w:szCs w:val="28"/>
        </w:rPr>
      </w:pPr>
      <w:r w:rsidRPr="54D95ADE">
        <w:rPr>
          <w:rFonts w:eastAsia="Times New Roman"/>
          <w:b/>
          <w:bCs/>
          <w:color w:val="000000" w:themeColor="text1"/>
          <w:sz w:val="28"/>
          <w:szCs w:val="28"/>
        </w:rPr>
        <w:t>Abstract</w:t>
      </w:r>
    </w:p>
    <w:p w:rsidR="004B3391" w:rsidRDefault="0071746A" w14:paraId="22FF1625" w14:textId="29409EBF">
      <w:r w:rsidRPr="0071746A">
        <w:t xml:space="preserve">In </w:t>
      </w:r>
      <w:r>
        <w:t xml:space="preserve">this </w:t>
      </w:r>
      <w:r w:rsidRPr="0071746A">
        <w:t>lab, we used the DE1-SoC board to display characters and numbers in C++. Two data registers controlled these displays: Register 1 for HEX0 to HEX3 and Register 2 for HEX4 and HEX5, enabling word operations.</w:t>
      </w:r>
    </w:p>
    <w:p w:rsidR="004B3391" w:rsidRDefault="004B3391" w14:paraId="60EEEDFC" w14:textId="77777777"/>
    <w:p w:rsidR="004B3391" w:rsidRDefault="004B3391" w14:paraId="5682A16D" w14:textId="77777777"/>
    <w:p w:rsidR="004B3391" w:rsidRDefault="004B3391" w14:paraId="459ADC4F" w14:textId="77777777"/>
    <w:p w:rsidR="004B3391" w:rsidRDefault="004B3391" w14:paraId="3BD4B076" w14:textId="77777777"/>
    <w:p w:rsidR="00B57F8E" w:rsidRDefault="00B57F8E" w14:paraId="40B9E54B" w14:textId="77777777"/>
    <w:p w:rsidR="00515D63" w:rsidRDefault="00515D63" w14:paraId="5D6F8C75" w14:textId="77777777"/>
    <w:p w:rsidR="00A92C30" w:rsidRDefault="00A92C30" w14:paraId="6718B52F" w14:textId="77777777"/>
    <w:p w:rsidR="004B3391" w:rsidRDefault="004B3391" w14:paraId="5926D021" w14:textId="77777777"/>
    <w:p w:rsidR="001A07B9" w:rsidRDefault="001A07B9" w14:paraId="3B27BF30" w14:textId="77777777"/>
    <w:p w:rsidR="00870F89" w:rsidRDefault="00870F89" w14:paraId="22E0B25D" w14:textId="77777777"/>
    <w:p w:rsidR="00106F1A" w:rsidP="54D95ADE" w:rsidRDefault="00E66B33" w14:paraId="7D16C294" w14:textId="6D33942F">
      <w:pPr>
        <w:pStyle w:val="Heading1"/>
      </w:pPr>
      <w:r>
        <w:lastRenderedPageBreak/>
        <w:t>Introduction</w:t>
      </w:r>
    </w:p>
    <w:p w:rsidRPr="00106F1A" w:rsidR="00106F1A" w:rsidP="54D95ADE" w:rsidRDefault="00106F1A" w14:paraId="0466B19B" w14:textId="4000E324">
      <w:pPr>
        <w:pStyle w:val="Heading1"/>
      </w:pPr>
      <w:r w:rsidRPr="00106F1A">
        <w:rPr>
          <w:rFonts w:ascii="Times New Roman" w:hAnsi="Times New Roman" w:cs="Times New Roman"/>
          <w:b w:val="0"/>
          <w:bCs w:val="0"/>
          <w:kern w:val="0"/>
          <w:sz w:val="24"/>
          <w:szCs w:val="22"/>
        </w:rPr>
        <w:t xml:space="preserve">In </w:t>
      </w:r>
      <w:r>
        <w:rPr>
          <w:rFonts w:ascii="Times New Roman" w:hAnsi="Times New Roman" w:cs="Times New Roman"/>
          <w:b w:val="0"/>
          <w:bCs w:val="0"/>
          <w:kern w:val="0"/>
          <w:sz w:val="24"/>
          <w:szCs w:val="22"/>
        </w:rPr>
        <w:t>this</w:t>
      </w:r>
      <w:r w:rsidRPr="00106F1A">
        <w:rPr>
          <w:rFonts w:ascii="Times New Roman" w:hAnsi="Times New Roman" w:cs="Times New Roman"/>
          <w:b w:val="0"/>
          <w:bCs w:val="0"/>
          <w:kern w:val="0"/>
          <w:sz w:val="24"/>
          <w:szCs w:val="22"/>
        </w:rPr>
        <w:t xml:space="preserve"> lab</w:t>
      </w:r>
      <w:r>
        <w:rPr>
          <w:rFonts w:ascii="Times New Roman" w:hAnsi="Times New Roman" w:cs="Times New Roman"/>
          <w:b w:val="0"/>
          <w:bCs w:val="0"/>
          <w:kern w:val="0"/>
          <w:sz w:val="24"/>
          <w:szCs w:val="22"/>
        </w:rPr>
        <w:t xml:space="preserve">, </w:t>
      </w:r>
      <w:r w:rsidRPr="00106F1A">
        <w:rPr>
          <w:rFonts w:ascii="Times New Roman" w:hAnsi="Times New Roman" w:cs="Times New Roman"/>
          <w:b w:val="0"/>
          <w:bCs w:val="0"/>
          <w:kern w:val="0"/>
          <w:sz w:val="24"/>
          <w:szCs w:val="22"/>
        </w:rPr>
        <w:t xml:space="preserve">we worked with the DE1-SoC board's 7-segment displays to showcase characters, decimals, and hexadecimal numbers using object-oriented programming in C++. </w:t>
      </w:r>
      <w:r>
        <w:rPr>
          <w:rFonts w:ascii="Times New Roman" w:hAnsi="Times New Roman" w:cs="Times New Roman"/>
          <w:b w:val="0"/>
          <w:bCs w:val="0"/>
          <w:kern w:val="0"/>
          <w:sz w:val="24"/>
          <w:szCs w:val="22"/>
        </w:rPr>
        <w:t>Recalling in</w:t>
      </w:r>
      <w:r w:rsidRPr="00106F1A">
        <w:rPr>
          <w:rFonts w:ascii="Times New Roman" w:hAnsi="Times New Roman" w:cs="Times New Roman"/>
          <w:b w:val="0"/>
          <w:bCs w:val="0"/>
          <w:kern w:val="0"/>
          <w:sz w:val="24"/>
          <w:szCs w:val="22"/>
        </w:rPr>
        <w:t xml:space="preserve"> lab 2, we created digital logic circuits for operating these displays on the DE1-SoC board. This board featured six such displays, managed by two data registers. Each segment of the displays, labelled from 0 to 6, was manipulated by a bit in these registers. The first four displays (HEX0, HEX1, HEX2, and HEX3) were operated by Data Register 1, while the remaining two (HEX4 and HEX5) were governed by Data Register 2. We could write to and read from these registers through word operations.</w:t>
      </w:r>
    </w:p>
    <w:p w:rsidRPr="009F535A" w:rsidR="00497A53" w:rsidP="54D95ADE" w:rsidRDefault="07485EF2" w14:paraId="637F8960" w14:textId="63991FD2">
      <w:pPr>
        <w:pStyle w:val="Heading1"/>
      </w:pPr>
      <w:r>
        <w:t xml:space="preserve">Lab </w:t>
      </w:r>
      <w:r w:rsidR="579BA147">
        <w:t>Setup</w:t>
      </w:r>
    </w:p>
    <w:p w:rsidR="00E1144F" w:rsidP="00EA4C25" w:rsidRDefault="0FD9F015" w14:paraId="762FE96A" w14:textId="295959B4">
      <w:pPr>
        <w:pStyle w:val="Heading2"/>
      </w:pPr>
      <w:bookmarkStart w:name="_Hlk149146435" w:id="0"/>
      <w:r w:rsidR="0FD9F015">
        <w:rPr/>
        <w:t>Pre-Lab</w:t>
      </w:r>
      <w:bookmarkEnd w:id="0"/>
    </w:p>
    <w:p w:rsidR="043070E7" w:rsidP="043070E7" w:rsidRDefault="043070E7" w14:paraId="56F3FC26" w14:textId="692EA343">
      <w:pPr>
        <w:rPr>
          <w:noProof/>
        </w:rPr>
      </w:pPr>
    </w:p>
    <w:p w:rsidR="00E1144F" w:rsidP="345F4332" w:rsidRDefault="00E1144F" w14:paraId="49E4C00E" w14:textId="072E5D70">
      <w:pPr>
        <w:rPr>
          <w:noProof/>
        </w:rPr>
      </w:pPr>
      <w:r w:rsidRPr="043070E7" w:rsidR="29B49369">
        <w:rPr>
          <w:noProof/>
        </w:rPr>
        <w:t>Character binary logic for later implementation</w:t>
      </w:r>
    </w:p>
    <w:p w:rsidR="003A25D3" w:rsidP="345F4332" w:rsidRDefault="003A25D3" w14:paraId="78AB0A10" w14:textId="77777777">
      <w:pPr>
        <w:rPr>
          <w:noProof/>
        </w:rPr>
      </w:pPr>
    </w:p>
    <w:p w:rsidR="003A25D3" w:rsidP="345F4332" w:rsidRDefault="003A25D3" w14:paraId="0C269C4E" w14:textId="77777777">
      <w:pPr>
        <w:rPr>
          <w:noProof/>
        </w:rPr>
      </w:pPr>
    </w:p>
    <w:p w:rsidR="003A25D3" w:rsidP="043070E7" w:rsidRDefault="003A25D3" w14:paraId="025BA30C" w14:textId="79DF4502">
      <w:pPr>
        <w:jc w:val="center"/>
        <w:rPr>
          <w:noProof/>
        </w:rPr>
      </w:pPr>
      <w:r w:rsidR="29B49369">
        <w:drawing>
          <wp:inline wp14:editId="3BB92924" wp14:anchorId="7A10C3F6">
            <wp:extent cx="4572000" cy="2924175"/>
            <wp:effectExtent l="0" t="0" r="0" b="0"/>
            <wp:docPr id="43888044" name="" title=""/>
            <wp:cNvGraphicFramePr>
              <a:graphicFrameLocks noChangeAspect="1"/>
            </wp:cNvGraphicFramePr>
            <a:graphic>
              <a:graphicData uri="http://schemas.openxmlformats.org/drawingml/2006/picture">
                <pic:pic>
                  <pic:nvPicPr>
                    <pic:cNvPr id="0" name=""/>
                    <pic:cNvPicPr/>
                  </pic:nvPicPr>
                  <pic:blipFill>
                    <a:blip r:embed="R837e8a66a2844d0e">
                      <a:extLst>
                        <a:ext xmlns:a="http://schemas.openxmlformats.org/drawingml/2006/main" uri="{28A0092B-C50C-407E-A947-70E740481C1C}">
                          <a14:useLocalDpi val="0"/>
                        </a:ext>
                      </a:extLst>
                    </a:blip>
                    <a:stretch>
                      <a:fillRect/>
                    </a:stretch>
                  </pic:blipFill>
                  <pic:spPr>
                    <a:xfrm>
                      <a:off x="0" y="0"/>
                      <a:ext cx="4572000" cy="2924175"/>
                    </a:xfrm>
                    <a:prstGeom prst="rect">
                      <a:avLst/>
                    </a:prstGeom>
                  </pic:spPr>
                </pic:pic>
              </a:graphicData>
            </a:graphic>
          </wp:inline>
        </w:drawing>
      </w:r>
    </w:p>
    <w:p w:rsidR="003A25D3" w:rsidP="345F4332" w:rsidRDefault="003A25D3" w14:paraId="34C2FF59" w14:textId="77777777">
      <w:pPr>
        <w:rPr>
          <w:noProof/>
        </w:rPr>
      </w:pPr>
    </w:p>
    <w:p w:rsidR="003A25D3" w:rsidP="345F4332" w:rsidRDefault="003A25D3" w14:paraId="7A537951" w14:textId="77777777">
      <w:pPr>
        <w:rPr>
          <w:noProof/>
        </w:rPr>
      </w:pPr>
    </w:p>
    <w:p w:rsidR="003A25D3" w:rsidP="345F4332" w:rsidRDefault="003A25D3" w14:paraId="2268BE07" w14:textId="77777777">
      <w:pPr>
        <w:rPr>
          <w:noProof/>
        </w:rPr>
      </w:pPr>
    </w:p>
    <w:p w:rsidR="003A25D3" w:rsidP="345F4332" w:rsidRDefault="003A25D3" w14:paraId="14E9F5AA" w14:textId="77777777">
      <w:pPr>
        <w:rPr>
          <w:noProof/>
        </w:rPr>
      </w:pPr>
    </w:p>
    <w:p w:rsidR="003A25D3" w:rsidP="345F4332" w:rsidRDefault="003A25D3" w14:paraId="1231D11C" w14:textId="77777777">
      <w:pPr>
        <w:rPr>
          <w:noProof/>
        </w:rPr>
      </w:pPr>
    </w:p>
    <w:p w:rsidR="003A25D3" w:rsidP="043070E7" w:rsidRDefault="003A25D3" w14:paraId="4167D1E5" w14:noSpellErr="1" w14:textId="650CB207">
      <w:pPr>
        <w:pStyle w:val="Normal"/>
        <w:rPr>
          <w:noProof/>
        </w:rPr>
      </w:pPr>
    </w:p>
    <w:p w:rsidRPr="009F535A" w:rsidR="00EA4C25" w:rsidP="345F4332" w:rsidRDefault="00EA4C25" w14:paraId="339C150F" w14:textId="77777777"/>
    <w:p w:rsidRPr="009F535A" w:rsidR="00497A53" w:rsidP="345F4332" w:rsidRDefault="0FD9F015" w14:paraId="7924E539" w14:textId="66359EE3">
      <w:pPr>
        <w:pStyle w:val="Heading2"/>
      </w:pPr>
      <w:r>
        <w:t>Equipment</w:t>
      </w:r>
    </w:p>
    <w:p w:rsidR="5D2A6B3E" w:rsidP="54D95ADE" w:rsidRDefault="5D2A6B3E" w14:paraId="271C6B23" w14:textId="1ED9720E">
      <w:pPr>
        <w:rPr>
          <w:rFonts w:eastAsia="Times New Roman"/>
          <w:color w:val="000000" w:themeColor="text1"/>
          <w:szCs w:val="24"/>
        </w:rPr>
      </w:pPr>
      <w:r w:rsidRPr="54D95ADE">
        <w:rPr>
          <w:rFonts w:eastAsia="Times New Roman"/>
          <w:color w:val="000000" w:themeColor="text1"/>
          <w:szCs w:val="24"/>
        </w:rPr>
        <w:t>DE1-SoC:</w:t>
      </w:r>
    </w:p>
    <w:p w:rsidR="54D95ADE" w:rsidP="003A25D3" w:rsidRDefault="5D2A6B3E" w14:paraId="71DB9E1D" w14:textId="093C9DCB">
      <w:pPr>
        <w:pStyle w:val="ListParagraph"/>
        <w:numPr>
          <w:ilvl w:val="0"/>
          <w:numId w:val="2"/>
        </w:numPr>
        <w:rPr>
          <w:rFonts w:eastAsia="Times New Roman"/>
          <w:color w:val="000000" w:themeColor="text1"/>
          <w:szCs w:val="24"/>
        </w:rPr>
      </w:pPr>
      <w:r w:rsidRPr="54D95ADE">
        <w:rPr>
          <w:rFonts w:eastAsia="Times New Roman"/>
          <w:color w:val="000000" w:themeColor="text1"/>
          <w:szCs w:val="24"/>
        </w:rPr>
        <w:t>The DE1-SoC is a hardware design platform built around the Altera System-on-Chip (SoC) FPGA. The DE1-SoC is designed for experiments on computer organization and embedded systems. It includes embedded processors, memory, audio and video devices, and some simple I/O peripherals.</w:t>
      </w:r>
    </w:p>
    <w:p w:rsidRPr="003A25D3" w:rsidR="003A25D3" w:rsidP="003A25D3" w:rsidRDefault="003A25D3" w14:paraId="430F63F9" w14:textId="77777777">
      <w:pPr>
        <w:pStyle w:val="ListParagraph"/>
        <w:numPr>
          <w:ilvl w:val="0"/>
          <w:numId w:val="2"/>
        </w:numPr>
        <w:rPr>
          <w:rFonts w:eastAsia="Times New Roman"/>
          <w:color w:val="000000" w:themeColor="text1"/>
          <w:szCs w:val="24"/>
        </w:rPr>
      </w:pPr>
    </w:p>
    <w:p w:rsidR="72DCC374" w:rsidP="54D95ADE" w:rsidRDefault="72DCC374" w14:paraId="6CDEF188" w14:textId="33FC54F2">
      <w:pPr>
        <w:pStyle w:val="Heading1"/>
      </w:pPr>
      <w:r>
        <w:lastRenderedPageBreak/>
        <w:t>Results and Analysis</w:t>
      </w:r>
    </w:p>
    <w:p w:rsidR="2BFCAD19" w:rsidP="50785D0A" w:rsidRDefault="2BFCAD19" w14:paraId="23629445" w14:textId="39A9AE12">
      <w:pPr>
        <w:pStyle w:val="BodyText"/>
        <w:rPr>
          <w:b/>
          <w:bCs/>
        </w:rPr>
      </w:pPr>
      <w:r w:rsidRPr="54D95ADE">
        <w:rPr>
          <w:b/>
          <w:bCs/>
        </w:rPr>
        <w:t>Results</w:t>
      </w:r>
    </w:p>
    <w:p w:rsidR="00106EC8" w:rsidP="00106EC8" w:rsidRDefault="00106EC8" w14:paraId="73EAC50A" w14:textId="1FEF9BFB">
      <w:pPr>
        <w:pStyle w:val="Heading2"/>
      </w:pPr>
      <w:r>
        <w:t xml:space="preserve">Part 1: </w:t>
      </w:r>
      <w:r w:rsidRPr="00106EC8">
        <w:t>Using Object-Oriented Programming to Control the 7-Segment Displays</w:t>
      </w:r>
    </w:p>
    <w:p w:rsidR="00106EC8" w:rsidP="00F71B3C" w:rsidRDefault="00C927AD" w14:paraId="3E41D8C6" w14:textId="7DDC4472">
      <w:r>
        <w:t xml:space="preserve">To first program </w:t>
      </w:r>
      <w:r w:rsidR="00004085">
        <w:t xml:space="preserve">the 7-segment displays, we first converted the DE1SoCfpga </w:t>
      </w:r>
      <w:r w:rsidR="00BE1864">
        <w:t xml:space="preserve">class from lab 9 into its individual class. We split the implementation into the header file and a </w:t>
      </w:r>
      <w:proofErr w:type="spellStart"/>
      <w:r w:rsidR="00BE1864">
        <w:t>cpp</w:t>
      </w:r>
      <w:proofErr w:type="spellEnd"/>
      <w:r w:rsidR="00BE1864">
        <w:t xml:space="preserve"> file</w:t>
      </w:r>
      <w:r w:rsidR="00E13E10">
        <w:t xml:space="preserve"> with a </w:t>
      </w:r>
      <w:r w:rsidR="00F71B3C">
        <w:t xml:space="preserve">1. Constructor sets up the memory-mapped I/O, a Destructor shuts down the memory-mapped I/O, a Function </w:t>
      </w:r>
      <w:proofErr w:type="spellStart"/>
      <w:proofErr w:type="gramStart"/>
      <w:r w:rsidR="00F71B3C">
        <w:t>RegisterWrite</w:t>
      </w:r>
      <w:proofErr w:type="spellEnd"/>
      <w:r w:rsidR="00F71B3C">
        <w:t>(</w:t>
      </w:r>
      <w:proofErr w:type="gramEnd"/>
      <w:r w:rsidR="00F71B3C">
        <w:t xml:space="preserve">offset, value) writes a value to a register at a specified offset, and a Function </w:t>
      </w:r>
      <w:proofErr w:type="spellStart"/>
      <w:r w:rsidR="00F71B3C">
        <w:t>RegisterRead</w:t>
      </w:r>
      <w:proofErr w:type="spellEnd"/>
      <w:r w:rsidR="00F71B3C">
        <w:t>(offset) retrieves the value from a register at a specified offset (Figure 1).</w:t>
      </w:r>
    </w:p>
    <w:p w:rsidR="00EA4C25" w:rsidP="00664366" w:rsidRDefault="00E1144F" w14:paraId="405B6A98" w14:textId="77777777">
      <w:pPr>
        <w:keepNext/>
        <w:jc w:val="center"/>
      </w:pPr>
      <w:r>
        <w:rPr>
          <w:noProof/>
        </w:rPr>
        <w:drawing>
          <wp:inline distT="0" distB="0" distL="0" distR="0" wp14:anchorId="573FC63B" wp14:editId="313C5141">
            <wp:extent cx="5943600" cy="5480050"/>
            <wp:effectExtent l="0" t="0" r="0" b="6350"/>
            <wp:docPr id="617715313" name="Picture 617715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480050"/>
                    </a:xfrm>
                    <a:prstGeom prst="rect">
                      <a:avLst/>
                    </a:prstGeom>
                    <a:noFill/>
                    <a:ln>
                      <a:noFill/>
                    </a:ln>
                  </pic:spPr>
                </pic:pic>
              </a:graphicData>
            </a:graphic>
          </wp:inline>
        </w:drawing>
      </w:r>
    </w:p>
    <w:p w:rsidR="00F71B3C" w:rsidP="00EA4C25" w:rsidRDefault="00EA4C25" w14:paraId="6FA028FF" w14:textId="11D36161">
      <w:pPr>
        <w:pStyle w:val="Caption"/>
      </w:pPr>
      <w:r w:rsidRPr="00EA4C25">
        <w:rPr>
          <w:b/>
          <w:bCs/>
        </w:rPr>
        <w:t xml:space="preserve">Figure </w:t>
      </w:r>
      <w:r w:rsidRPr="00EA4C25">
        <w:rPr>
          <w:b/>
          <w:bCs/>
        </w:rPr>
        <w:fldChar w:fldCharType="begin"/>
      </w:r>
      <w:r w:rsidRPr="00EA4C25">
        <w:rPr>
          <w:b/>
          <w:bCs/>
        </w:rPr>
        <w:instrText xml:space="preserve"> SEQ Figure \* ARABIC </w:instrText>
      </w:r>
      <w:r w:rsidRPr="00EA4C25">
        <w:rPr>
          <w:b/>
          <w:bCs/>
        </w:rPr>
        <w:fldChar w:fldCharType="separate"/>
      </w:r>
      <w:r w:rsidR="00B0100D">
        <w:rPr>
          <w:b/>
          <w:bCs/>
          <w:noProof/>
        </w:rPr>
        <w:t>1</w:t>
      </w:r>
      <w:r w:rsidRPr="00EA4C25">
        <w:rPr>
          <w:b/>
          <w:bCs/>
        </w:rPr>
        <w:fldChar w:fldCharType="end"/>
      </w:r>
      <w:r>
        <w:t xml:space="preserve">: The header file for the class DE1SoCfpga. </w:t>
      </w:r>
      <w:proofErr w:type="gramStart"/>
      <w:r>
        <w:t>Every functions and constants</w:t>
      </w:r>
      <w:proofErr w:type="gramEnd"/>
      <w:r>
        <w:t xml:space="preserve"> are from </w:t>
      </w:r>
      <w:proofErr w:type="gramStart"/>
      <w:r>
        <w:t>the lab</w:t>
      </w:r>
      <w:proofErr w:type="gramEnd"/>
      <w:r>
        <w:t xml:space="preserve"> 9.</w:t>
      </w:r>
    </w:p>
    <w:p w:rsidR="00C61644" w:rsidP="00F71B3C" w:rsidRDefault="00C61644" w14:paraId="1197CF0B" w14:textId="77777777"/>
    <w:p w:rsidR="0063605D" w:rsidP="00F71B3C" w:rsidRDefault="002831EA" w14:paraId="46CB1050" w14:textId="59B86216">
      <w:r>
        <w:lastRenderedPageBreak/>
        <w:t xml:space="preserve">We then created a new class called </w:t>
      </w:r>
      <w:proofErr w:type="spellStart"/>
      <w:r>
        <w:t>SevenSegment</w:t>
      </w:r>
      <w:proofErr w:type="spellEnd"/>
      <w:r w:rsidR="008310C6">
        <w:t>.</w:t>
      </w:r>
      <w:r w:rsidR="00EB6E0C">
        <w:t xml:space="preserve"> </w:t>
      </w:r>
      <w:r w:rsidRPr="00EB6E0C" w:rsidR="00EB6E0C">
        <w:t>The class includes three private data members: DE1SoCfpga *board, unsigned int dataReg1, and unsigned int dataReg2, which serve as the Board object and hold the values for two data registers</w:t>
      </w:r>
      <w:r w:rsidR="0063605D">
        <w:t xml:space="preserve"> (Figure 2)</w:t>
      </w:r>
      <w:r w:rsidRPr="00EB6E0C" w:rsidR="00EB6E0C">
        <w:t xml:space="preserve">. </w:t>
      </w:r>
    </w:p>
    <w:p w:rsidR="00664366" w:rsidP="00664366" w:rsidRDefault="00664366" w14:paraId="7E5185D3" w14:textId="77777777">
      <w:pPr>
        <w:keepNext/>
        <w:jc w:val="center"/>
      </w:pPr>
      <w:r>
        <w:rPr>
          <w:noProof/>
        </w:rPr>
        <w:drawing>
          <wp:inline distT="0" distB="0" distL="0" distR="0" wp14:anchorId="328E9D40" wp14:editId="44F23E63">
            <wp:extent cx="2343150" cy="1138849"/>
            <wp:effectExtent l="0" t="0" r="0" b="4445"/>
            <wp:docPr id="703413756" name="Picture 703413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46375" cy="1140416"/>
                    </a:xfrm>
                    <a:prstGeom prst="rect">
                      <a:avLst/>
                    </a:prstGeom>
                    <a:noFill/>
                    <a:ln>
                      <a:noFill/>
                    </a:ln>
                  </pic:spPr>
                </pic:pic>
              </a:graphicData>
            </a:graphic>
          </wp:inline>
        </w:drawing>
      </w:r>
    </w:p>
    <w:p w:rsidR="0063605D" w:rsidP="00664366" w:rsidRDefault="00664366" w14:paraId="1463B025" w14:textId="19D89D78">
      <w:pPr>
        <w:pStyle w:val="Caption"/>
      </w:pPr>
      <w:r w:rsidRPr="00664366">
        <w:rPr>
          <w:b/>
          <w:bCs/>
        </w:rPr>
        <w:t xml:space="preserve">Figure </w:t>
      </w:r>
      <w:r w:rsidRPr="00664366">
        <w:rPr>
          <w:b/>
          <w:bCs/>
        </w:rPr>
        <w:fldChar w:fldCharType="begin"/>
      </w:r>
      <w:r w:rsidRPr="00664366">
        <w:rPr>
          <w:b/>
          <w:bCs/>
        </w:rPr>
        <w:instrText xml:space="preserve"> SEQ Figure \* ARABIC </w:instrText>
      </w:r>
      <w:r w:rsidRPr="00664366">
        <w:rPr>
          <w:b/>
          <w:bCs/>
        </w:rPr>
        <w:fldChar w:fldCharType="separate"/>
      </w:r>
      <w:r w:rsidR="00B0100D">
        <w:rPr>
          <w:b/>
          <w:bCs/>
          <w:noProof/>
        </w:rPr>
        <w:t>2</w:t>
      </w:r>
      <w:r w:rsidRPr="00664366">
        <w:rPr>
          <w:b/>
          <w:bCs/>
        </w:rPr>
        <w:fldChar w:fldCharType="end"/>
      </w:r>
      <w:r>
        <w:t xml:space="preserve">: The attributes of the </w:t>
      </w:r>
      <w:proofErr w:type="spellStart"/>
      <w:r>
        <w:t>SevenSegment</w:t>
      </w:r>
      <w:proofErr w:type="spellEnd"/>
      <w:r>
        <w:t xml:space="preserve"> class.</w:t>
      </w:r>
    </w:p>
    <w:p w:rsidR="0063605D" w:rsidP="00F71B3C" w:rsidRDefault="00EB6E0C" w14:paraId="4F034B41" w14:textId="77777777">
      <w:r w:rsidRPr="00EB6E0C">
        <w:t>These data register variables are updated each time a new value is written to their respective registers. The class is equipped with a constructor that takes a DE1SoCfpga* as an argument, initializing these private members to display zeroes on all six 7-segment displays of the board</w:t>
      </w:r>
      <w:r w:rsidR="0063605D">
        <w:t xml:space="preserve"> (Figure 3)</w:t>
      </w:r>
      <w:r w:rsidRPr="00EB6E0C">
        <w:t xml:space="preserve">. </w:t>
      </w:r>
    </w:p>
    <w:p w:rsidR="00B41767" w:rsidP="00B41767" w:rsidRDefault="00B41767" w14:paraId="1FC88A4E" w14:textId="77777777">
      <w:pPr>
        <w:keepNext/>
        <w:jc w:val="center"/>
      </w:pPr>
      <w:r>
        <w:rPr>
          <w:noProof/>
        </w:rPr>
        <w:drawing>
          <wp:inline distT="0" distB="0" distL="0" distR="0" wp14:anchorId="0090C2CD" wp14:editId="31633EC7">
            <wp:extent cx="5715000" cy="1460500"/>
            <wp:effectExtent l="0" t="0" r="0" b="6350"/>
            <wp:docPr id="759159545" name="Picture 759159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1460500"/>
                    </a:xfrm>
                    <a:prstGeom prst="rect">
                      <a:avLst/>
                    </a:prstGeom>
                    <a:noFill/>
                    <a:ln>
                      <a:noFill/>
                    </a:ln>
                  </pic:spPr>
                </pic:pic>
              </a:graphicData>
            </a:graphic>
          </wp:inline>
        </w:drawing>
      </w:r>
    </w:p>
    <w:p w:rsidR="0063605D" w:rsidP="00B41767" w:rsidRDefault="00B41767" w14:paraId="3BD9D8FC" w14:textId="63DF2C14">
      <w:pPr>
        <w:pStyle w:val="Caption"/>
      </w:pPr>
      <w:r w:rsidRPr="00B41767">
        <w:rPr>
          <w:b/>
          <w:bCs/>
        </w:rPr>
        <w:t xml:space="preserve">Figure </w:t>
      </w:r>
      <w:r w:rsidRPr="00B41767">
        <w:rPr>
          <w:b/>
          <w:bCs/>
        </w:rPr>
        <w:fldChar w:fldCharType="begin"/>
      </w:r>
      <w:r w:rsidRPr="00B41767">
        <w:rPr>
          <w:b/>
          <w:bCs/>
        </w:rPr>
        <w:instrText xml:space="preserve"> SEQ Figure \* ARABIC </w:instrText>
      </w:r>
      <w:r w:rsidRPr="00B41767">
        <w:rPr>
          <w:b/>
          <w:bCs/>
        </w:rPr>
        <w:fldChar w:fldCharType="separate"/>
      </w:r>
      <w:r w:rsidR="00B0100D">
        <w:rPr>
          <w:b/>
          <w:bCs/>
          <w:noProof/>
        </w:rPr>
        <w:t>3</w:t>
      </w:r>
      <w:r w:rsidRPr="00B41767">
        <w:rPr>
          <w:b/>
          <w:bCs/>
        </w:rPr>
        <w:fldChar w:fldCharType="end"/>
      </w:r>
      <w:r>
        <w:t xml:space="preserve">: Constructor of the </w:t>
      </w:r>
      <w:proofErr w:type="spellStart"/>
      <w:r>
        <w:t>SevenSegment</w:t>
      </w:r>
      <w:proofErr w:type="spellEnd"/>
      <w:r>
        <w:t xml:space="preserve"> class. It takes a pointer to the DE1Socfpga object and write the </w:t>
      </w:r>
      <w:proofErr w:type="spellStart"/>
      <w:r>
        <w:t>bit_values</w:t>
      </w:r>
      <w:proofErr w:type="spellEnd"/>
      <w:r>
        <w:t xml:space="preserve"> for 0 into the specified memory address. Noted the </w:t>
      </w:r>
      <w:proofErr w:type="spellStart"/>
      <w:r>
        <w:t>bit_values</w:t>
      </w:r>
      <w:proofErr w:type="spellEnd"/>
      <w:r>
        <w:t xml:space="preserve"> </w:t>
      </w:r>
      <w:proofErr w:type="gramStart"/>
      <w:r>
        <w:t>is</w:t>
      </w:r>
      <w:proofErr w:type="gramEnd"/>
      <w:r>
        <w:t xml:space="preserve"> a</w:t>
      </w:r>
      <w:r w:rsidR="00D07706">
        <w:t xml:space="preserve">n array of bit representations of numbers </w:t>
      </w:r>
      <w:r w:rsidR="00213B27">
        <w:t xml:space="preserve">for the display we got from the pre lab (Figure </w:t>
      </w:r>
      <w:r w:rsidR="005C1E98">
        <w:t>4</w:t>
      </w:r>
      <w:r w:rsidR="00213B27">
        <w:t>).</w:t>
      </w:r>
    </w:p>
    <w:p w:rsidR="00064FE7" w:rsidP="00064FE7" w:rsidRDefault="00064FE7" w14:paraId="3FFE80A9" w14:textId="77777777">
      <w:pPr>
        <w:keepNext/>
      </w:pPr>
      <w:r>
        <w:rPr>
          <w:noProof/>
        </w:rPr>
        <w:drawing>
          <wp:inline distT="0" distB="0" distL="0" distR="0" wp14:anchorId="7D62A721" wp14:editId="585A6C26">
            <wp:extent cx="5943600" cy="241300"/>
            <wp:effectExtent l="0" t="0" r="0" b="6350"/>
            <wp:docPr id="681707107" name="Picture 681707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1300"/>
                    </a:xfrm>
                    <a:prstGeom prst="rect">
                      <a:avLst/>
                    </a:prstGeom>
                    <a:noFill/>
                    <a:ln>
                      <a:noFill/>
                    </a:ln>
                  </pic:spPr>
                </pic:pic>
              </a:graphicData>
            </a:graphic>
          </wp:inline>
        </w:drawing>
      </w:r>
    </w:p>
    <w:p w:rsidRPr="00213B27" w:rsidR="00213B27" w:rsidP="00064FE7" w:rsidRDefault="00064FE7" w14:paraId="716AF0B3" w14:textId="757736BB">
      <w:pPr>
        <w:pStyle w:val="Caption"/>
      </w:pPr>
      <w:r w:rsidRPr="00064FE7">
        <w:rPr>
          <w:b/>
          <w:bCs/>
        </w:rPr>
        <w:t xml:space="preserve">Figure </w:t>
      </w:r>
      <w:r w:rsidRPr="00064FE7">
        <w:rPr>
          <w:b/>
          <w:bCs/>
        </w:rPr>
        <w:fldChar w:fldCharType="begin"/>
      </w:r>
      <w:r w:rsidRPr="00064FE7">
        <w:rPr>
          <w:b/>
          <w:bCs/>
        </w:rPr>
        <w:instrText xml:space="preserve"> SEQ Figure \* ARABIC </w:instrText>
      </w:r>
      <w:r w:rsidRPr="00064FE7">
        <w:rPr>
          <w:b/>
          <w:bCs/>
        </w:rPr>
        <w:fldChar w:fldCharType="separate"/>
      </w:r>
      <w:r w:rsidR="00B0100D">
        <w:rPr>
          <w:b/>
          <w:bCs/>
          <w:noProof/>
        </w:rPr>
        <w:t>4</w:t>
      </w:r>
      <w:r w:rsidRPr="00064FE7">
        <w:rPr>
          <w:b/>
          <w:bCs/>
        </w:rPr>
        <w:fldChar w:fldCharType="end"/>
      </w:r>
      <w:r>
        <w:t xml:space="preserve">: The </w:t>
      </w:r>
      <w:proofErr w:type="spellStart"/>
      <w:r>
        <w:t>bit_value</w:t>
      </w:r>
      <w:proofErr w:type="spellEnd"/>
      <w:r>
        <w:t xml:space="preserve"> array has all the bit representations of the number regarding their index.</w:t>
      </w:r>
    </w:p>
    <w:p w:rsidR="005C1E98" w:rsidP="00F71B3C" w:rsidRDefault="0063605D" w14:paraId="7ABBE70A" w14:textId="674544B0">
      <w:r>
        <w:t>The class also</w:t>
      </w:r>
      <w:r w:rsidRPr="00EB6E0C" w:rsidR="00EB6E0C">
        <w:t xml:space="preserve"> offers a public method </w:t>
      </w:r>
      <w:proofErr w:type="spellStart"/>
      <w:r w:rsidRPr="00EB6E0C" w:rsidR="00EB6E0C">
        <w:t>Hex_</w:t>
      </w:r>
      <w:proofErr w:type="gramStart"/>
      <w:r w:rsidRPr="00EB6E0C" w:rsidR="00EB6E0C">
        <w:t>ClearAll</w:t>
      </w:r>
      <w:proofErr w:type="spellEnd"/>
      <w:r w:rsidRPr="00EB6E0C" w:rsidR="00EB6E0C">
        <w:t>(</w:t>
      </w:r>
      <w:proofErr w:type="gramEnd"/>
      <w:r w:rsidRPr="00EB6E0C" w:rsidR="00EB6E0C">
        <w:t>), which turns off all the 7-segment displays</w:t>
      </w:r>
      <w:r w:rsidR="00C179B7">
        <w:t>,</w:t>
      </w:r>
      <w:r w:rsidRPr="00EB6E0C" w:rsidR="00EB6E0C">
        <w:t xml:space="preserve"> and </w:t>
      </w:r>
      <w:proofErr w:type="spellStart"/>
      <w:r w:rsidRPr="00EB6E0C" w:rsidR="00EB6E0C">
        <w:t>Hex_ClearSpecific</w:t>
      </w:r>
      <w:proofErr w:type="spellEnd"/>
      <w:r w:rsidRPr="00EB6E0C" w:rsidR="00EB6E0C">
        <w:t>(int index)</w:t>
      </w:r>
      <w:r w:rsidR="00C179B7">
        <w:t>,</w:t>
      </w:r>
      <w:r w:rsidR="005C1E98">
        <w:t xml:space="preserve"> </w:t>
      </w:r>
      <w:r w:rsidRPr="00EB6E0C" w:rsidR="00EB6E0C">
        <w:t>which turns off a specific display based on the index ranging from 0 to 5</w:t>
      </w:r>
      <w:r w:rsidR="00C179B7">
        <w:t xml:space="preserve"> (Figure 5)</w:t>
      </w:r>
      <w:r w:rsidRPr="00EB6E0C" w:rsidR="00EB6E0C">
        <w:t>.</w:t>
      </w:r>
    </w:p>
    <w:p w:rsidR="00C61644" w:rsidP="00C61644" w:rsidRDefault="00C61644" w14:paraId="2CBDF62D" w14:textId="77777777">
      <w:pPr>
        <w:keepNext/>
        <w:jc w:val="center"/>
      </w:pPr>
      <w:r>
        <w:rPr>
          <w:noProof/>
        </w:rPr>
        <w:lastRenderedPageBreak/>
        <w:drawing>
          <wp:inline distT="0" distB="0" distL="0" distR="0" wp14:anchorId="7896075A" wp14:editId="431E1EB5">
            <wp:extent cx="4425950" cy="3879850"/>
            <wp:effectExtent l="0" t="0" r="0" b="6350"/>
            <wp:docPr id="529116180" name="Picture 529116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5950" cy="3879850"/>
                    </a:xfrm>
                    <a:prstGeom prst="rect">
                      <a:avLst/>
                    </a:prstGeom>
                    <a:noFill/>
                    <a:ln>
                      <a:noFill/>
                    </a:ln>
                  </pic:spPr>
                </pic:pic>
              </a:graphicData>
            </a:graphic>
          </wp:inline>
        </w:drawing>
      </w:r>
    </w:p>
    <w:p w:rsidR="005C1E98" w:rsidP="00C61644" w:rsidRDefault="00C61644" w14:paraId="067284AA" w14:textId="0B00E45D">
      <w:pPr>
        <w:pStyle w:val="Caption"/>
      </w:pPr>
      <w:r w:rsidRPr="00A723D5">
        <w:rPr>
          <w:b/>
          <w:bCs/>
        </w:rPr>
        <w:t xml:space="preserve">Figure </w:t>
      </w:r>
      <w:r w:rsidRPr="00A723D5">
        <w:rPr>
          <w:b/>
          <w:bCs/>
        </w:rPr>
        <w:fldChar w:fldCharType="begin"/>
      </w:r>
      <w:r w:rsidRPr="00A723D5">
        <w:rPr>
          <w:b/>
          <w:bCs/>
        </w:rPr>
        <w:instrText xml:space="preserve"> SEQ Figure \* ARABIC </w:instrText>
      </w:r>
      <w:r w:rsidRPr="00A723D5">
        <w:rPr>
          <w:b/>
          <w:bCs/>
        </w:rPr>
        <w:fldChar w:fldCharType="separate"/>
      </w:r>
      <w:r w:rsidR="00B0100D">
        <w:rPr>
          <w:b/>
          <w:bCs/>
          <w:noProof/>
        </w:rPr>
        <w:t>5</w:t>
      </w:r>
      <w:r w:rsidRPr="00A723D5">
        <w:rPr>
          <w:b/>
          <w:bCs/>
        </w:rPr>
        <w:fldChar w:fldCharType="end"/>
      </w:r>
      <w:r>
        <w:t xml:space="preserve">: The </w:t>
      </w:r>
      <w:proofErr w:type="spellStart"/>
      <w:r>
        <w:t>Hex_ClearAll</w:t>
      </w:r>
      <w:proofErr w:type="spellEnd"/>
      <w:r>
        <w:t xml:space="preserve"> and </w:t>
      </w:r>
      <w:proofErr w:type="spellStart"/>
      <w:r>
        <w:t>Hex_Clear</w:t>
      </w:r>
      <w:proofErr w:type="spellEnd"/>
      <w:r>
        <w:t xml:space="preserve"> functions that turns all data registers to 0 or a </w:t>
      </w:r>
      <w:proofErr w:type="gramStart"/>
      <w:r>
        <w:t xml:space="preserve">specific </w:t>
      </w:r>
      <w:r w:rsidR="007656C9">
        <w:t>indexes</w:t>
      </w:r>
      <w:proofErr w:type="gramEnd"/>
      <w:r>
        <w:t xml:space="preserve"> to 0.</w:t>
      </w:r>
    </w:p>
    <w:p w:rsidR="00A723D5" w:rsidP="00F71B3C" w:rsidRDefault="00EB6E0C" w14:paraId="37F72236" w14:textId="77777777">
      <w:r w:rsidRPr="00EB6E0C">
        <w:t xml:space="preserve">There's also </w:t>
      </w:r>
      <w:proofErr w:type="spellStart"/>
      <w:r w:rsidRPr="00EB6E0C">
        <w:t>Hex_</w:t>
      </w:r>
      <w:proofErr w:type="gramStart"/>
      <w:r w:rsidRPr="00EB6E0C">
        <w:t>WriteSpecific</w:t>
      </w:r>
      <w:proofErr w:type="spellEnd"/>
      <w:r w:rsidRPr="00EB6E0C">
        <w:t>(</w:t>
      </w:r>
      <w:proofErr w:type="gramEnd"/>
      <w:r w:rsidRPr="00EB6E0C">
        <w:t xml:space="preserve">int </w:t>
      </w:r>
      <w:proofErr w:type="spellStart"/>
      <w:r w:rsidRPr="00EB6E0C">
        <w:t>display_id</w:t>
      </w:r>
      <w:proofErr w:type="spellEnd"/>
      <w:r w:rsidRPr="00EB6E0C">
        <w:t xml:space="preserve">, int value), which displays a hexadecimal digit on a chosen 7-segment display, with the digit determined by a decimal value (0 to 15) and </w:t>
      </w:r>
      <w:proofErr w:type="spellStart"/>
      <w:r w:rsidRPr="00EB6E0C">
        <w:t>display_id</w:t>
      </w:r>
      <w:proofErr w:type="spellEnd"/>
      <w:r w:rsidRPr="00EB6E0C">
        <w:t xml:space="preserve"> selecting the display</w:t>
      </w:r>
      <w:r w:rsidR="00A723D5">
        <w:t xml:space="preserve"> (Figure 6)</w:t>
      </w:r>
      <w:r w:rsidRPr="00EB6E0C">
        <w:t xml:space="preserve">. </w:t>
      </w:r>
    </w:p>
    <w:p w:rsidR="00C628D8" w:rsidP="00C628D8" w:rsidRDefault="0D8CD9EA" w14:paraId="0C8A6DEF" w14:textId="216FF017">
      <w:pPr>
        <w:keepNext/>
        <w:jc w:val="center"/>
      </w:pPr>
      <w:r>
        <w:rPr>
          <w:noProof/>
        </w:rPr>
        <w:drawing>
          <wp:inline distT="0" distB="0" distL="0" distR="0" wp14:anchorId="1D31891D" wp14:editId="59D3F360">
            <wp:extent cx="4572000" cy="1943100"/>
            <wp:effectExtent l="0" t="0" r="0" b="0"/>
            <wp:docPr id="1357835723" name="Picture 1357835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inline>
        </w:drawing>
      </w:r>
    </w:p>
    <w:p w:rsidR="00A723D5" w:rsidP="00C628D8" w:rsidRDefault="00C628D8" w14:paraId="511F339D" w14:textId="632DC2A3">
      <w:pPr>
        <w:pStyle w:val="Caption"/>
      </w:pPr>
      <w:r w:rsidRPr="00C628D8">
        <w:rPr>
          <w:b/>
          <w:bCs/>
        </w:rPr>
        <w:t xml:space="preserve">Figure </w:t>
      </w:r>
      <w:r w:rsidRPr="00C628D8">
        <w:rPr>
          <w:b/>
          <w:bCs/>
        </w:rPr>
        <w:fldChar w:fldCharType="begin"/>
      </w:r>
      <w:r w:rsidRPr="00C628D8">
        <w:rPr>
          <w:b/>
          <w:bCs/>
        </w:rPr>
        <w:instrText xml:space="preserve"> SEQ Figure \* ARABIC </w:instrText>
      </w:r>
      <w:r w:rsidRPr="00C628D8">
        <w:rPr>
          <w:b/>
          <w:bCs/>
        </w:rPr>
        <w:fldChar w:fldCharType="separate"/>
      </w:r>
      <w:r w:rsidR="00B0100D">
        <w:rPr>
          <w:b/>
          <w:bCs/>
          <w:noProof/>
        </w:rPr>
        <w:t>6</w:t>
      </w:r>
      <w:r w:rsidRPr="00C628D8">
        <w:rPr>
          <w:b/>
          <w:bCs/>
        </w:rPr>
        <w:fldChar w:fldCharType="end"/>
      </w:r>
      <w:r>
        <w:t xml:space="preserve">: The </w:t>
      </w:r>
      <w:proofErr w:type="spellStart"/>
      <w:r>
        <w:t>Hex_WriteSpecific</w:t>
      </w:r>
      <w:proofErr w:type="spellEnd"/>
      <w:r>
        <w:t xml:space="preserve"> function write the specific display to the given value. The function gets the </w:t>
      </w:r>
      <w:r w:rsidR="00741ED4">
        <w:t xml:space="preserve">bit representation of that number and </w:t>
      </w:r>
      <w:proofErr w:type="gramStart"/>
      <w:r w:rsidR="00741ED4">
        <w:t>shift</w:t>
      </w:r>
      <w:proofErr w:type="gramEnd"/>
      <w:r w:rsidR="00741ED4">
        <w:t xml:space="preserve"> it </w:t>
      </w:r>
      <w:r w:rsidR="001D604D">
        <w:t>to</w:t>
      </w:r>
      <w:r w:rsidR="00741ED4">
        <w:t xml:space="preserve"> the specific index</w:t>
      </w:r>
      <w:r w:rsidR="001D604D">
        <w:t xml:space="preserve"> and </w:t>
      </w:r>
      <w:r w:rsidR="00F24A3C">
        <w:t>write that value in to it.</w:t>
      </w:r>
    </w:p>
    <w:p w:rsidR="00A723D5" w:rsidP="00F71B3C" w:rsidRDefault="00EB6E0C" w14:paraId="26EA959B" w14:textId="15E1B76A">
      <w:r w:rsidRPr="00EB6E0C">
        <w:t xml:space="preserve">Another method, </w:t>
      </w:r>
      <w:proofErr w:type="spellStart"/>
      <w:r w:rsidRPr="00EB6E0C">
        <w:t>Hex_</w:t>
      </w:r>
      <w:proofErr w:type="gramStart"/>
      <w:r w:rsidRPr="00EB6E0C">
        <w:t>WriteNumber</w:t>
      </w:r>
      <w:proofErr w:type="spellEnd"/>
      <w:r w:rsidRPr="00EB6E0C">
        <w:t>(</w:t>
      </w:r>
      <w:proofErr w:type="gramEnd"/>
      <w:r w:rsidRPr="00EB6E0C">
        <w:t>int number), is designed to show a hexadecimal value of a positive or negative integer across the six 7-segment displays, within the range of -FFFFF to FFFFFF, without displaying the '+' sign for positive numbers</w:t>
      </w:r>
      <w:r w:rsidR="00A723D5">
        <w:t xml:space="preserve"> (Figure 7)</w:t>
      </w:r>
      <w:r w:rsidRPr="00EB6E0C">
        <w:t xml:space="preserve">. </w:t>
      </w:r>
    </w:p>
    <w:p w:rsidR="00184CFD" w:rsidP="00184CFD" w:rsidRDefault="2C665FAB" w14:paraId="6DF4AC18" w14:textId="51203410">
      <w:pPr>
        <w:keepNext/>
        <w:jc w:val="center"/>
      </w:pPr>
      <w:r>
        <w:rPr>
          <w:noProof/>
        </w:rPr>
        <w:lastRenderedPageBreak/>
        <w:drawing>
          <wp:inline distT="0" distB="0" distL="0" distR="0" wp14:anchorId="60BEFEA8" wp14:editId="14A74FD1">
            <wp:extent cx="3905250" cy="2489597"/>
            <wp:effectExtent l="0" t="0" r="0" b="0"/>
            <wp:docPr id="1299304592" name="Picture 1299304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905250" cy="2489597"/>
                    </a:xfrm>
                    <a:prstGeom prst="rect">
                      <a:avLst/>
                    </a:prstGeom>
                  </pic:spPr>
                </pic:pic>
              </a:graphicData>
            </a:graphic>
          </wp:inline>
        </w:drawing>
      </w:r>
    </w:p>
    <w:p w:rsidR="00A723D5" w:rsidP="00184CFD" w:rsidRDefault="00184CFD" w14:paraId="3986F94C" w14:textId="785912E6">
      <w:pPr>
        <w:pStyle w:val="Caption"/>
      </w:pPr>
      <w:r w:rsidRPr="00184CFD">
        <w:rPr>
          <w:b/>
          <w:bCs/>
        </w:rPr>
        <w:t xml:space="preserve">Figure </w:t>
      </w:r>
      <w:r w:rsidRPr="00184CFD">
        <w:rPr>
          <w:b/>
          <w:bCs/>
        </w:rPr>
        <w:fldChar w:fldCharType="begin"/>
      </w:r>
      <w:r w:rsidRPr="00184CFD">
        <w:rPr>
          <w:b/>
          <w:bCs/>
        </w:rPr>
        <w:instrText xml:space="preserve"> SEQ Figure \* ARABIC </w:instrText>
      </w:r>
      <w:r w:rsidRPr="00184CFD">
        <w:rPr>
          <w:b/>
          <w:bCs/>
        </w:rPr>
        <w:fldChar w:fldCharType="separate"/>
      </w:r>
      <w:r w:rsidR="00B0100D">
        <w:rPr>
          <w:b/>
          <w:bCs/>
          <w:noProof/>
        </w:rPr>
        <w:t>7</w:t>
      </w:r>
      <w:r w:rsidRPr="00184CFD">
        <w:rPr>
          <w:b/>
          <w:bCs/>
        </w:rPr>
        <w:fldChar w:fldCharType="end"/>
      </w:r>
      <w:r>
        <w:t xml:space="preserve">: The </w:t>
      </w:r>
      <w:proofErr w:type="spellStart"/>
      <w:r>
        <w:t>Hex_WriteNumber</w:t>
      </w:r>
      <w:proofErr w:type="spellEnd"/>
      <w:r>
        <w:t xml:space="preserve"> uses the </w:t>
      </w:r>
      <w:proofErr w:type="spellStart"/>
      <w:r>
        <w:t>Hex_WriteSpecific</w:t>
      </w:r>
      <w:proofErr w:type="spellEnd"/>
      <w:r>
        <w:t xml:space="preserve"> to first break down the number into multiple single digits hex numbers </w:t>
      </w:r>
      <w:r w:rsidR="0E1453A6">
        <w:t xml:space="preserve">by doing </w:t>
      </w:r>
      <w:proofErr w:type="spellStart"/>
      <w:r w:rsidR="0E1453A6">
        <w:t>arithmatics</w:t>
      </w:r>
      <w:proofErr w:type="spellEnd"/>
      <w:r>
        <w:t xml:space="preserve"> and display them at varies index.</w:t>
      </w:r>
    </w:p>
    <w:p w:rsidR="002831EA" w:rsidP="00F71B3C" w:rsidRDefault="00EB6E0C" w14:paraId="18D31E18" w14:textId="3EC578C8">
      <w:r w:rsidRPr="00EB6E0C">
        <w:t xml:space="preserve">Lastly, the class destructor calls the </w:t>
      </w:r>
      <w:proofErr w:type="spellStart"/>
      <w:r w:rsidRPr="00EB6E0C">
        <w:t>Hex_</w:t>
      </w:r>
      <w:proofErr w:type="gramStart"/>
      <w:r w:rsidRPr="00EB6E0C">
        <w:t>ClearAll</w:t>
      </w:r>
      <w:proofErr w:type="spellEnd"/>
      <w:r w:rsidRPr="00EB6E0C">
        <w:t>(</w:t>
      </w:r>
      <w:proofErr w:type="gramEnd"/>
      <w:r w:rsidRPr="00EB6E0C">
        <w:t>) function to turn off all the displays</w:t>
      </w:r>
      <w:r w:rsidR="00A723D5">
        <w:t xml:space="preserve"> (Figure 8)</w:t>
      </w:r>
      <w:r w:rsidRPr="00EB6E0C">
        <w:t>.</w:t>
      </w:r>
    </w:p>
    <w:p w:rsidR="00C2118B" w:rsidP="00C2118B" w:rsidRDefault="00C2118B" w14:paraId="19218D45" w14:textId="77777777">
      <w:pPr>
        <w:keepNext/>
        <w:jc w:val="center"/>
      </w:pPr>
      <w:r>
        <w:rPr>
          <w:noProof/>
        </w:rPr>
        <w:drawing>
          <wp:inline distT="0" distB="0" distL="0" distR="0" wp14:anchorId="7B049389" wp14:editId="072CBEFC">
            <wp:extent cx="1568450" cy="749300"/>
            <wp:effectExtent l="0" t="0" r="0" b="0"/>
            <wp:docPr id="1347312930" name="Picture 1347312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68450" cy="749300"/>
                    </a:xfrm>
                    <a:prstGeom prst="rect">
                      <a:avLst/>
                    </a:prstGeom>
                    <a:noFill/>
                    <a:ln>
                      <a:noFill/>
                    </a:ln>
                  </pic:spPr>
                </pic:pic>
              </a:graphicData>
            </a:graphic>
          </wp:inline>
        </w:drawing>
      </w:r>
    </w:p>
    <w:p w:rsidR="00C2118B" w:rsidP="00C2118B" w:rsidRDefault="00C2118B" w14:paraId="4B7BF02B" w14:textId="244680AE">
      <w:pPr>
        <w:pStyle w:val="Caption"/>
      </w:pPr>
      <w:r w:rsidRPr="00C2118B">
        <w:rPr>
          <w:b/>
          <w:bCs/>
        </w:rPr>
        <w:t xml:space="preserve">Figure </w:t>
      </w:r>
      <w:r w:rsidRPr="00C2118B">
        <w:rPr>
          <w:b/>
          <w:bCs/>
        </w:rPr>
        <w:fldChar w:fldCharType="begin"/>
      </w:r>
      <w:r w:rsidRPr="00C2118B">
        <w:rPr>
          <w:b/>
          <w:bCs/>
        </w:rPr>
        <w:instrText xml:space="preserve"> SEQ Figure \* ARABIC </w:instrText>
      </w:r>
      <w:r w:rsidRPr="00C2118B">
        <w:rPr>
          <w:b/>
          <w:bCs/>
        </w:rPr>
        <w:fldChar w:fldCharType="separate"/>
      </w:r>
      <w:r w:rsidR="00B0100D">
        <w:rPr>
          <w:b/>
          <w:bCs/>
          <w:noProof/>
        </w:rPr>
        <w:t>8</w:t>
      </w:r>
      <w:r w:rsidRPr="00C2118B">
        <w:rPr>
          <w:b/>
          <w:bCs/>
        </w:rPr>
        <w:fldChar w:fldCharType="end"/>
      </w:r>
      <w:r>
        <w:t xml:space="preserve">: Destructor that runs the </w:t>
      </w:r>
      <w:proofErr w:type="spellStart"/>
      <w:r>
        <w:t>Hex_ClearAll</w:t>
      </w:r>
      <w:proofErr w:type="spellEnd"/>
      <w:r>
        <w:t xml:space="preserve"> function.</w:t>
      </w:r>
    </w:p>
    <w:p w:rsidR="00C2118B" w:rsidP="00C2118B" w:rsidRDefault="00C2118B" w14:paraId="37786F41" w14:textId="2E620D4D">
      <w:r>
        <w:t xml:space="preserve">We tested our implementation on the board </w:t>
      </w:r>
      <w:r w:rsidR="005F5479">
        <w:t xml:space="preserve">using a </w:t>
      </w:r>
      <w:proofErr w:type="spellStart"/>
      <w:r w:rsidR="005F5479">
        <w:t>Makefile</w:t>
      </w:r>
      <w:proofErr w:type="spellEnd"/>
      <w:r w:rsidR="005F5479">
        <w:t xml:space="preserve"> </w:t>
      </w:r>
      <w:r>
        <w:t>and it gave us the expected results</w:t>
      </w:r>
      <w:r w:rsidR="00D3221B">
        <w:t xml:space="preserve"> (Figure 9)</w:t>
      </w:r>
      <w:r w:rsidR="16C59615">
        <w:t>.</w:t>
      </w:r>
    </w:p>
    <w:p w:rsidR="00C10D6C" w:rsidP="00C10D6C" w:rsidRDefault="00C10D6C" w14:paraId="29E2B8DE" w14:textId="77777777">
      <w:pPr>
        <w:keepNext/>
        <w:jc w:val="center"/>
      </w:pPr>
      <w:r>
        <w:rPr>
          <w:noProof/>
        </w:rPr>
        <w:drawing>
          <wp:inline distT="0" distB="0" distL="0" distR="0" wp14:anchorId="657E7145" wp14:editId="094090C4">
            <wp:extent cx="3213100" cy="2241550"/>
            <wp:effectExtent l="0" t="0" r="6350" b="6350"/>
            <wp:docPr id="1776592291" name="Picture 1776592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3100" cy="2241550"/>
                    </a:xfrm>
                    <a:prstGeom prst="rect">
                      <a:avLst/>
                    </a:prstGeom>
                    <a:noFill/>
                    <a:ln>
                      <a:noFill/>
                    </a:ln>
                  </pic:spPr>
                </pic:pic>
              </a:graphicData>
            </a:graphic>
          </wp:inline>
        </w:drawing>
      </w:r>
    </w:p>
    <w:p w:rsidRPr="00C2118B" w:rsidR="00D3221B" w:rsidP="00C10D6C" w:rsidRDefault="00C10D6C" w14:paraId="78AE9A1B" w14:textId="732251B3">
      <w:pPr>
        <w:pStyle w:val="Caption"/>
      </w:pPr>
      <w:r w:rsidRPr="00C10D6C">
        <w:rPr>
          <w:b/>
          <w:bCs/>
        </w:rPr>
        <w:t xml:space="preserve">Figure </w:t>
      </w:r>
      <w:r w:rsidRPr="00C10D6C">
        <w:rPr>
          <w:b/>
          <w:bCs/>
        </w:rPr>
        <w:fldChar w:fldCharType="begin"/>
      </w:r>
      <w:r w:rsidRPr="00C10D6C">
        <w:rPr>
          <w:b/>
          <w:bCs/>
        </w:rPr>
        <w:instrText xml:space="preserve"> SEQ Figure \* ARABIC </w:instrText>
      </w:r>
      <w:r w:rsidRPr="00C10D6C">
        <w:rPr>
          <w:b/>
          <w:bCs/>
        </w:rPr>
        <w:fldChar w:fldCharType="separate"/>
      </w:r>
      <w:r w:rsidR="00B0100D">
        <w:rPr>
          <w:b/>
          <w:bCs/>
          <w:noProof/>
        </w:rPr>
        <w:t>9</w:t>
      </w:r>
      <w:r w:rsidRPr="00C10D6C">
        <w:rPr>
          <w:b/>
          <w:bCs/>
        </w:rPr>
        <w:fldChar w:fldCharType="end"/>
      </w:r>
      <w:r>
        <w:t xml:space="preserve">: </w:t>
      </w:r>
      <w:proofErr w:type="spellStart"/>
      <w:r>
        <w:t>Makefile</w:t>
      </w:r>
      <w:proofErr w:type="spellEnd"/>
      <w:r>
        <w:t xml:space="preserve"> that configure the compiler to create object files from header files and </w:t>
      </w:r>
      <w:proofErr w:type="spellStart"/>
      <w:r>
        <w:t>cpp</w:t>
      </w:r>
      <w:proofErr w:type="spellEnd"/>
      <w:r>
        <w:t xml:space="preserve"> files. The clean command </w:t>
      </w:r>
      <w:proofErr w:type="gramStart"/>
      <w:r>
        <w:t>remove</w:t>
      </w:r>
      <w:proofErr w:type="gramEnd"/>
      <w:r>
        <w:t xml:space="preserve"> the created object files.</w:t>
      </w:r>
    </w:p>
    <w:p w:rsidR="00106EC8" w:rsidP="00106EC8" w:rsidRDefault="00106EC8" w14:paraId="2F6662F5" w14:textId="77777777"/>
    <w:p w:rsidR="00106EC8" w:rsidP="00106EC8" w:rsidRDefault="00106EC8" w14:paraId="1D8CA5F6" w14:textId="4B92C87A">
      <w:pPr>
        <w:pStyle w:val="Heading2"/>
      </w:pPr>
      <w:r>
        <w:lastRenderedPageBreak/>
        <w:t xml:space="preserve">Part 2: </w:t>
      </w:r>
      <w:r w:rsidRPr="008A7E29" w:rsidR="008A7E29">
        <w:t>Combining the 7-Segment Displays with LED Control</w:t>
      </w:r>
    </w:p>
    <w:p w:rsidRPr="00106EC8" w:rsidR="00106EC8" w:rsidP="00106EC8" w:rsidRDefault="4A66BA8A" w14:paraId="40A510A9" w14:textId="2469A4FE">
      <w:r>
        <w:t xml:space="preserve">To incorporate the LED </w:t>
      </w:r>
      <w:r w:rsidR="090B9FBC">
        <w:t>control,</w:t>
      </w:r>
      <w:r>
        <w:t xml:space="preserve"> we used for lab 9 into our newly programed 7-Segment Displays, we first created a </w:t>
      </w:r>
      <w:proofErr w:type="spellStart"/>
      <w:r>
        <w:t>LEDControl</w:t>
      </w:r>
      <w:proofErr w:type="spellEnd"/>
      <w:r>
        <w:t xml:space="preserve"> class that has all the functions and attributes </w:t>
      </w:r>
      <w:proofErr w:type="gramStart"/>
      <w:r>
        <w:t>form</w:t>
      </w:r>
      <w:proofErr w:type="gramEnd"/>
      <w:r>
        <w:t xml:space="preserve"> our last lab</w:t>
      </w:r>
      <w:r w:rsidR="695F463A">
        <w:t xml:space="preserve"> (Figure </w:t>
      </w:r>
      <w:r w:rsidR="00D3221B">
        <w:t>10</w:t>
      </w:r>
      <w:r w:rsidR="695F463A">
        <w:t xml:space="preserve">). </w:t>
      </w:r>
      <w:r w:rsidR="0F723620">
        <w:t>Every function is programed the exact same way as what we did in the previous lab.</w:t>
      </w:r>
    </w:p>
    <w:p w:rsidR="005F5479" w:rsidP="005F5479" w:rsidRDefault="1019A63A" w14:paraId="3E8F44EF" w14:textId="77777777">
      <w:pPr>
        <w:pStyle w:val="Caption"/>
        <w:keepNext/>
      </w:pPr>
      <w:r>
        <w:rPr>
          <w:noProof/>
        </w:rPr>
        <w:drawing>
          <wp:inline distT="0" distB="0" distL="0" distR="0" wp14:anchorId="143EBA8B" wp14:editId="2EF3E065">
            <wp:extent cx="4572000" cy="3943350"/>
            <wp:effectExtent l="0" t="0" r="0" b="0"/>
            <wp:docPr id="1727591842" name="Picture 172759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943350"/>
                    </a:xfrm>
                    <a:prstGeom prst="rect">
                      <a:avLst/>
                    </a:prstGeom>
                  </pic:spPr>
                </pic:pic>
              </a:graphicData>
            </a:graphic>
          </wp:inline>
        </w:drawing>
      </w:r>
    </w:p>
    <w:p w:rsidR="006F02F2" w:rsidP="005F5479" w:rsidRDefault="005F5479" w14:paraId="5AD79827" w14:textId="7ABAA6DA">
      <w:pPr>
        <w:pStyle w:val="Caption"/>
      </w:pPr>
      <w:r w:rsidRPr="005F5479">
        <w:rPr>
          <w:b/>
          <w:bCs/>
        </w:rPr>
        <w:t xml:space="preserve">Figure </w:t>
      </w:r>
      <w:r w:rsidRPr="005F5479">
        <w:rPr>
          <w:b/>
          <w:bCs/>
        </w:rPr>
        <w:fldChar w:fldCharType="begin"/>
      </w:r>
      <w:r w:rsidRPr="005F5479">
        <w:rPr>
          <w:b/>
          <w:bCs/>
        </w:rPr>
        <w:instrText xml:space="preserve"> SEQ Figure \* ARABIC </w:instrText>
      </w:r>
      <w:r w:rsidRPr="005F5479">
        <w:rPr>
          <w:b/>
          <w:bCs/>
        </w:rPr>
        <w:fldChar w:fldCharType="separate"/>
      </w:r>
      <w:r w:rsidR="00B0100D">
        <w:rPr>
          <w:b/>
          <w:bCs/>
          <w:noProof/>
        </w:rPr>
        <w:t>10</w:t>
      </w:r>
      <w:r w:rsidRPr="005F5479">
        <w:rPr>
          <w:b/>
          <w:bCs/>
        </w:rPr>
        <w:fldChar w:fldCharType="end"/>
      </w:r>
      <w:r>
        <w:t xml:space="preserve">: The </w:t>
      </w:r>
      <w:proofErr w:type="spellStart"/>
      <w:r>
        <w:t>LEDControl</w:t>
      </w:r>
      <w:proofErr w:type="spellEnd"/>
      <w:r>
        <w:t xml:space="preserve"> class contains all the functions in the last lab using a DE1SoCfpga class object pointer instead.</w:t>
      </w:r>
    </w:p>
    <w:p w:rsidR="00DD4D12" w:rsidP="00DD4D12" w:rsidRDefault="005F5479" w14:paraId="20C56674" w14:textId="6D162900">
      <w:r>
        <w:t xml:space="preserve">To make the test the functions, we modified the code from </w:t>
      </w:r>
      <w:proofErr w:type="gramStart"/>
      <w:r>
        <w:t>last</w:t>
      </w:r>
      <w:proofErr w:type="gramEnd"/>
      <w:r>
        <w:t xml:space="preserve"> lab and</w:t>
      </w:r>
      <w:r w:rsidR="00C10D6C">
        <w:t xml:space="preserve"> added a new object using the </w:t>
      </w:r>
      <w:proofErr w:type="spellStart"/>
      <w:r w:rsidR="00C10D6C">
        <w:t>SevenSegment</w:t>
      </w:r>
      <w:proofErr w:type="spellEnd"/>
      <w:r w:rsidR="00C10D6C">
        <w:t xml:space="preserve"> class to display the number out on the Seven Segment Display (Figure 11).</w:t>
      </w:r>
    </w:p>
    <w:p w:rsidR="00420D9B" w:rsidP="00420D9B" w:rsidRDefault="00420D9B" w14:paraId="65CF3BAD" w14:textId="77777777">
      <w:pPr>
        <w:keepNext/>
        <w:jc w:val="center"/>
      </w:pPr>
      <w:r>
        <w:rPr>
          <w:noProof/>
        </w:rPr>
        <w:lastRenderedPageBreak/>
        <w:drawing>
          <wp:inline distT="0" distB="0" distL="0" distR="0" wp14:anchorId="51CB25E8" wp14:editId="32E99C7C">
            <wp:extent cx="3676650" cy="7533074"/>
            <wp:effectExtent l="0" t="0" r="0" b="0"/>
            <wp:docPr id="21329840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1303" cy="7542608"/>
                    </a:xfrm>
                    <a:prstGeom prst="rect">
                      <a:avLst/>
                    </a:prstGeom>
                    <a:noFill/>
                    <a:ln>
                      <a:noFill/>
                    </a:ln>
                  </pic:spPr>
                </pic:pic>
              </a:graphicData>
            </a:graphic>
          </wp:inline>
        </w:drawing>
      </w:r>
    </w:p>
    <w:p w:rsidRPr="00DD4D12" w:rsidR="002433A2" w:rsidP="00420D9B" w:rsidRDefault="00420D9B" w14:paraId="0E6F3304" w14:textId="14F9A966">
      <w:pPr>
        <w:pStyle w:val="Caption"/>
      </w:pPr>
      <w:r w:rsidRPr="00420D9B">
        <w:rPr>
          <w:b/>
          <w:bCs/>
        </w:rPr>
        <w:t xml:space="preserve">Figure </w:t>
      </w:r>
      <w:r w:rsidRPr="00420D9B">
        <w:rPr>
          <w:b/>
          <w:bCs/>
        </w:rPr>
        <w:fldChar w:fldCharType="begin"/>
      </w:r>
      <w:r w:rsidRPr="00420D9B">
        <w:rPr>
          <w:b/>
          <w:bCs/>
        </w:rPr>
        <w:instrText xml:space="preserve"> SEQ Figure \* ARABIC </w:instrText>
      </w:r>
      <w:r w:rsidRPr="00420D9B">
        <w:rPr>
          <w:b/>
          <w:bCs/>
        </w:rPr>
        <w:fldChar w:fldCharType="separate"/>
      </w:r>
      <w:r w:rsidR="00B0100D">
        <w:rPr>
          <w:b/>
          <w:bCs/>
          <w:noProof/>
        </w:rPr>
        <w:t>11</w:t>
      </w:r>
      <w:r w:rsidRPr="00420D9B">
        <w:rPr>
          <w:b/>
          <w:bCs/>
        </w:rPr>
        <w:fldChar w:fldCharType="end"/>
      </w:r>
      <w:r>
        <w:t>: New main function that not only display the number through the LEDs but also the Seven Segment display.</w:t>
      </w:r>
    </w:p>
    <w:p w:rsidR="59D3F360" w:rsidP="59D3F360" w:rsidRDefault="00420D9B" w14:paraId="544C8F4F" w14:textId="40E68901">
      <w:r>
        <w:lastRenderedPageBreak/>
        <w:t xml:space="preserve">The program is </w:t>
      </w:r>
      <w:proofErr w:type="gramStart"/>
      <w:r>
        <w:t>build</w:t>
      </w:r>
      <w:proofErr w:type="gramEnd"/>
      <w:r>
        <w:t xml:space="preserve"> using </w:t>
      </w:r>
      <w:proofErr w:type="spellStart"/>
      <w:r>
        <w:t>Makefile</w:t>
      </w:r>
      <w:proofErr w:type="spellEnd"/>
      <w:r>
        <w:t xml:space="preserve"> and tested and it gives us promising results (Figure 12).</w:t>
      </w:r>
    </w:p>
    <w:p w:rsidR="00B0100D" w:rsidP="00B0100D" w:rsidRDefault="00B0100D" w14:paraId="078B05E1" w14:textId="77777777">
      <w:pPr>
        <w:keepNext/>
        <w:jc w:val="center"/>
      </w:pPr>
      <w:r>
        <w:rPr>
          <w:noProof/>
        </w:rPr>
        <w:drawing>
          <wp:inline distT="0" distB="0" distL="0" distR="0" wp14:anchorId="74264525" wp14:editId="3F7B610C">
            <wp:extent cx="4184650" cy="2247900"/>
            <wp:effectExtent l="0" t="0" r="6350" b="0"/>
            <wp:docPr id="7900451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4650" cy="2247900"/>
                    </a:xfrm>
                    <a:prstGeom prst="rect">
                      <a:avLst/>
                    </a:prstGeom>
                    <a:noFill/>
                    <a:ln>
                      <a:noFill/>
                    </a:ln>
                  </pic:spPr>
                </pic:pic>
              </a:graphicData>
            </a:graphic>
          </wp:inline>
        </w:drawing>
      </w:r>
    </w:p>
    <w:p w:rsidR="00420D9B" w:rsidP="00B0100D" w:rsidRDefault="00B0100D" w14:paraId="3A33C1BD" w14:textId="7E7E6C4E">
      <w:pPr>
        <w:pStyle w:val="Caption"/>
      </w:pPr>
      <w:r w:rsidRPr="00B0100D">
        <w:rPr>
          <w:b/>
          <w:bCs/>
        </w:rPr>
        <w:t xml:space="preserve">Figure </w:t>
      </w:r>
      <w:r w:rsidRPr="00B0100D">
        <w:rPr>
          <w:b/>
          <w:bCs/>
        </w:rPr>
        <w:fldChar w:fldCharType="begin"/>
      </w:r>
      <w:r w:rsidRPr="00B0100D">
        <w:rPr>
          <w:b/>
          <w:bCs/>
        </w:rPr>
        <w:instrText xml:space="preserve"> SEQ Figure \* ARABIC </w:instrText>
      </w:r>
      <w:r w:rsidRPr="00B0100D">
        <w:rPr>
          <w:b/>
          <w:bCs/>
        </w:rPr>
        <w:fldChar w:fldCharType="separate"/>
      </w:r>
      <w:r w:rsidRPr="00B0100D">
        <w:rPr>
          <w:b/>
          <w:bCs/>
          <w:noProof/>
        </w:rPr>
        <w:t>12</w:t>
      </w:r>
      <w:r w:rsidRPr="00B0100D">
        <w:rPr>
          <w:b/>
          <w:bCs/>
        </w:rPr>
        <w:fldChar w:fldCharType="end"/>
      </w:r>
      <w:r>
        <w:t xml:space="preserve">: </w:t>
      </w:r>
      <w:proofErr w:type="spellStart"/>
      <w:r w:rsidRPr="005430AD">
        <w:t>Makefile</w:t>
      </w:r>
      <w:proofErr w:type="spellEnd"/>
      <w:r w:rsidRPr="005430AD">
        <w:t xml:space="preserve"> that configure the compiler to create object files from header files and </w:t>
      </w:r>
      <w:proofErr w:type="spellStart"/>
      <w:r w:rsidRPr="005430AD">
        <w:t>cpp</w:t>
      </w:r>
      <w:proofErr w:type="spellEnd"/>
      <w:r w:rsidRPr="005430AD">
        <w:t xml:space="preserve"> files. The clean command </w:t>
      </w:r>
      <w:proofErr w:type="gramStart"/>
      <w:r w:rsidRPr="005430AD">
        <w:t>remove</w:t>
      </w:r>
      <w:proofErr w:type="gramEnd"/>
      <w:r w:rsidRPr="005430AD">
        <w:t xml:space="preserve"> the created object files.</w:t>
      </w:r>
    </w:p>
    <w:p w:rsidR="00420D9B" w:rsidP="59D3F360" w:rsidRDefault="00420D9B" w14:paraId="71B1143C" w14:textId="77777777"/>
    <w:p w:rsidR="00234359" w:rsidP="54D95ADE" w:rsidRDefault="5081F23E" w14:paraId="2F0CAF1E" w14:textId="7E1DD003">
      <w:pPr>
        <w:pStyle w:val="BodyText"/>
        <w:spacing w:line="259" w:lineRule="auto"/>
        <w:rPr>
          <w:b/>
          <w:bCs/>
        </w:rPr>
      </w:pPr>
      <w:r w:rsidRPr="24F6D885">
        <w:rPr>
          <w:b/>
          <w:bCs/>
        </w:rPr>
        <w:t>Analysis</w:t>
      </w:r>
    </w:p>
    <w:p w:rsidR="6A53EA80" w:rsidP="043070E7" w:rsidRDefault="6A53EA80" w14:paraId="065013AB" w14:textId="5BFBA1DF">
      <w:pPr>
        <w:pStyle w:val="BodyText"/>
        <w:spacing w:line="259" w:lineRule="auto"/>
      </w:pPr>
      <w:r w:rsidR="65164DDB">
        <w:rPr/>
        <w:t>In this lab the code consists of a class DE1SoC</w:t>
      </w:r>
      <w:r w:rsidR="5C6C8838">
        <w:rPr/>
        <w:t>f</w:t>
      </w:r>
      <w:r w:rsidR="65164DDB">
        <w:rPr/>
        <w:t>gpa</w:t>
      </w:r>
      <w:r w:rsidR="0B7F2C55">
        <w:rPr/>
        <w:t xml:space="preserve"> that handles the communication between the software and hardware as well as two </w:t>
      </w:r>
      <w:r w:rsidR="47A86159">
        <w:rPr/>
        <w:t xml:space="preserve">other </w:t>
      </w:r>
      <w:r w:rsidR="7199FC2B">
        <w:rPr/>
        <w:t>classes</w:t>
      </w:r>
      <w:r w:rsidR="419C6FD8">
        <w:rPr/>
        <w:t xml:space="preserve">. </w:t>
      </w:r>
      <w:r w:rsidR="7199FC2B">
        <w:rPr/>
        <w:t>SevenSegment</w:t>
      </w:r>
      <w:r w:rsidR="7199FC2B">
        <w:rPr/>
        <w:t xml:space="preserve"> </w:t>
      </w:r>
      <w:r w:rsidR="5F1A886D">
        <w:rPr/>
        <w:t xml:space="preserve">is one of the classes and its purpose is </w:t>
      </w:r>
      <w:r w:rsidR="7199FC2B">
        <w:rPr/>
        <w:t>to handle memory management of the</w:t>
      </w:r>
      <w:r w:rsidR="7199FC2B">
        <w:rPr/>
        <w:t xml:space="preserve"> </w:t>
      </w:r>
      <w:r w:rsidR="6F164795">
        <w:rPr/>
        <w:t>seven-segment</w:t>
      </w:r>
      <w:r w:rsidR="7199FC2B">
        <w:rPr/>
        <w:t xml:space="preserve"> display </w:t>
      </w:r>
      <w:r w:rsidR="540FB0AC">
        <w:rPr/>
        <w:t>and includes</w:t>
      </w:r>
      <w:r w:rsidR="3E367F5E">
        <w:rPr/>
        <w:t xml:space="preserve"> methods to calculate which digit to display on what </w:t>
      </w:r>
      <w:r w:rsidR="6F9A1678">
        <w:rPr/>
        <w:t xml:space="preserve">segment </w:t>
      </w:r>
      <w:r w:rsidR="3E367F5E">
        <w:rPr/>
        <w:t xml:space="preserve">based </w:t>
      </w:r>
      <w:r w:rsidR="3E367F5E">
        <w:rPr/>
        <w:t>off of</w:t>
      </w:r>
      <w:r w:rsidR="3E367F5E">
        <w:rPr/>
        <w:t xml:space="preserve"> </w:t>
      </w:r>
      <w:r w:rsidR="048A0BBA">
        <w:rPr/>
        <w:t>the current digit being represented</w:t>
      </w:r>
      <w:r w:rsidR="432B3AC8">
        <w:rPr/>
        <w:t xml:space="preserve">. The </w:t>
      </w:r>
      <w:r w:rsidR="200BD24D">
        <w:rPr/>
        <w:t>LEDControl</w:t>
      </w:r>
      <w:r w:rsidR="200BD24D">
        <w:rPr/>
        <w:t xml:space="preserve"> class managed the memory of the board LED’s and displayed the binary representation of the current number</w:t>
      </w:r>
      <w:r w:rsidR="366FFD3D">
        <w:rPr/>
        <w:t xml:space="preserve"> as well as including methods to read </w:t>
      </w:r>
      <w:r w:rsidR="7514E26E">
        <w:rPr/>
        <w:t xml:space="preserve">the </w:t>
      </w:r>
      <w:r w:rsidR="366FFD3D">
        <w:rPr/>
        <w:t>s</w:t>
      </w:r>
      <w:r w:rsidR="7514E26E">
        <w:rPr/>
        <w:t xml:space="preserve">witches. In main these classes were used in </w:t>
      </w:r>
      <w:r w:rsidR="1D9ABF5D">
        <w:rPr/>
        <w:t>conjunction</w:t>
      </w:r>
      <w:r w:rsidR="7514E26E">
        <w:rPr/>
        <w:t xml:space="preserve"> to display both the binary (on the LED’s) and HEX (on the seven-segment display</w:t>
      </w:r>
      <w:r w:rsidR="7514E26E">
        <w:rPr/>
        <w:t>)</w:t>
      </w:r>
      <w:r w:rsidR="7514E26E">
        <w:rPr/>
        <w:t xml:space="preserve"> and pushbuttons</w:t>
      </w:r>
      <w:r w:rsidR="3F5F9B0A">
        <w:rPr/>
        <w:t>/switches were used to increment/decrement and set the value being represented as well as shift bits.</w:t>
      </w:r>
    </w:p>
    <w:p w:rsidRPr="00175077" w:rsidR="00B0100D" w:rsidP="00106F1A" w:rsidRDefault="00B0100D" w14:paraId="596BCE1E" w14:textId="77777777">
      <w:pPr>
        <w:pStyle w:val="BodyText"/>
        <w:spacing w:line="259" w:lineRule="auto"/>
      </w:pPr>
    </w:p>
    <w:p w:rsidR="1D18FBAD" w:rsidP="0036237B" w:rsidRDefault="00497A53" w14:paraId="30AFFF39" w14:textId="3229D28F">
      <w:pPr>
        <w:pStyle w:val="Heading1"/>
      </w:pPr>
      <w:r>
        <w:t>Conclusion</w:t>
      </w:r>
      <w:r w:rsidR="0036237B">
        <w:t xml:space="preserve"> </w:t>
      </w:r>
    </w:p>
    <w:p w:rsidR="797CB5BA" w:rsidP="797CB5BA" w:rsidRDefault="797CB5BA" w14:paraId="7780953D" w14:textId="587AABE2">
      <w:r w:rsidR="3AF50262">
        <w:rPr/>
        <w:t xml:space="preserve">This lab </w:t>
      </w:r>
      <w:r w:rsidR="23BB743B">
        <w:rPr/>
        <w:t>introduced</w:t>
      </w:r>
      <w:r w:rsidR="3AF50262">
        <w:rPr/>
        <w:t xml:space="preserve"> us to key con</w:t>
      </w:r>
      <w:r w:rsidR="59EAEC27">
        <w:rPr/>
        <w:t xml:space="preserve">cepts of building </w:t>
      </w:r>
      <w:r w:rsidR="6E66BD50">
        <w:rPr/>
        <w:t>C</w:t>
      </w:r>
      <w:r w:rsidR="59EAEC27">
        <w:rPr/>
        <w:t>++ projects</w:t>
      </w:r>
      <w:r w:rsidR="71967EA0">
        <w:rPr/>
        <w:t>, such as the use of header, source, and make files</w:t>
      </w:r>
      <w:r w:rsidR="39DEF1FA">
        <w:rPr/>
        <w:t xml:space="preserve"> as well as reinforcing our skills in </w:t>
      </w:r>
      <w:r w:rsidR="39DEF1FA">
        <w:rPr/>
        <w:t>object-oriented</w:t>
      </w:r>
      <w:r w:rsidR="39DEF1FA">
        <w:rPr/>
        <w:t xml:space="preserve"> programming.</w:t>
      </w:r>
    </w:p>
    <w:p w:rsidR="39DEF1FA" w:rsidP="043070E7" w:rsidRDefault="39DEF1FA" w14:paraId="1F65AAA7" w14:textId="15D3163D">
      <w:pPr>
        <w:pStyle w:val="Normal"/>
      </w:pPr>
      <w:r w:rsidR="39DEF1FA">
        <w:rPr/>
        <w:t>Using header and source files is an efficient way to organize the code structure</w:t>
      </w:r>
      <w:r w:rsidR="52725958">
        <w:rPr/>
        <w:t xml:space="preserve">, and using the make file to compile the files makes it automatic </w:t>
      </w:r>
      <w:r w:rsidR="6420B67C">
        <w:rPr/>
        <w:t>and</w:t>
      </w:r>
      <w:r w:rsidR="52725958">
        <w:rPr/>
        <w:t xml:space="preserve"> efficient. While this </w:t>
      </w:r>
      <w:bookmarkStart w:name="_Int_Ggx5MEYe" w:id="374687287"/>
      <w:r w:rsidR="52A68C4E">
        <w:rPr/>
        <w:t xml:space="preserve">particular </w:t>
      </w:r>
      <w:r w:rsidR="5731722A">
        <w:rPr/>
        <w:t>project</w:t>
      </w:r>
      <w:bookmarkEnd w:id="374687287"/>
      <w:r w:rsidR="52725958">
        <w:rPr/>
        <w:t xml:space="preserve"> </w:t>
      </w:r>
      <w:r w:rsidR="52725958">
        <w:rPr/>
        <w:t>wasn’t</w:t>
      </w:r>
      <w:r w:rsidR="52725958">
        <w:rPr/>
        <w:t xml:space="preserve"> large</w:t>
      </w:r>
      <w:r w:rsidR="556406E0">
        <w:rPr/>
        <w:t>,</w:t>
      </w:r>
      <w:r w:rsidR="52725958">
        <w:rPr/>
        <w:t xml:space="preserve"> for much larger projects to compile the entire thing would be a waste of time, the </w:t>
      </w:r>
      <w:r w:rsidR="3E54524C">
        <w:rPr/>
        <w:t>make file</w:t>
      </w:r>
      <w:r w:rsidR="52725958">
        <w:rPr/>
        <w:t xml:space="preserve"> ensures </w:t>
      </w:r>
      <w:r w:rsidR="04CE43E4">
        <w:rPr/>
        <w:t>that only the edited code gets re-compiled and creates object files and executables for everything based on the input parameters</w:t>
      </w:r>
      <w:r w:rsidR="01388962">
        <w:rPr/>
        <w:t>.</w:t>
      </w:r>
    </w:p>
    <w:p w:rsidRPr="00A92C30" w:rsidR="54D95ADE" w:rsidP="00106F1A" w:rsidRDefault="54D95ADE" w14:paraId="261F648E" w14:textId="47FF8668">
      <w:pPr>
        <w:rPr>
          <w:rFonts w:eastAsia="Times New Roman"/>
          <w:color w:val="000000" w:themeColor="text1"/>
        </w:rPr>
      </w:pPr>
    </w:p>
    <w:sectPr w:rsidRPr="00A92C30" w:rsidR="54D95ADE" w:rsidSect="00616601">
      <w:headerReference w:type="default" r:id="rId23"/>
      <w:footerReference w:type="default" r:id="rId24"/>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25A55" w:rsidP="00ED2DB5" w:rsidRDefault="00725A55" w14:paraId="40586C86" w14:textId="77777777">
      <w:pPr>
        <w:spacing w:after="0"/>
      </w:pPr>
      <w:r>
        <w:separator/>
      </w:r>
    </w:p>
  </w:endnote>
  <w:endnote w:type="continuationSeparator" w:id="0">
    <w:p w:rsidR="00725A55" w:rsidP="00ED2DB5" w:rsidRDefault="00725A55" w14:paraId="3CD5C7FF" w14:textId="77777777">
      <w:pPr>
        <w:spacing w:after="0"/>
      </w:pPr>
      <w:r>
        <w:continuationSeparator/>
      </w:r>
    </w:p>
  </w:endnote>
  <w:endnote w:type="continuationNotice" w:id="1">
    <w:p w:rsidR="00725A55" w:rsidRDefault="00725A55" w14:paraId="1E57F0F5"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MCS C 10">
    <w:altName w:val="Calibri"/>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87CAF" w:rsidP="004D3BF5" w:rsidRDefault="00D87CAF" w14:paraId="3D3D22A9" w14:textId="77777777">
    <w:pPr>
      <w:pStyle w:val="Footer"/>
      <w:pBdr>
        <w:top w:val="single" w:color="auto" w:sz="4" w:space="1"/>
      </w:pBdr>
      <w:jc w:val="center"/>
    </w:pPr>
    <w:r>
      <w:fldChar w:fldCharType="begin"/>
    </w:r>
    <w:r>
      <w:instrText xml:space="preserve"> PAGE   \* MERGEFORMAT </w:instrText>
    </w:r>
    <w:r>
      <w:fldChar w:fldCharType="separate"/>
    </w:r>
    <w:r w:rsidR="006A1893">
      <w:rPr>
        <w:noProof/>
      </w:rPr>
      <w:t>1</w:t>
    </w:r>
    <w:r>
      <w:rPr>
        <w:noProof/>
      </w:rPr>
      <w:fldChar w:fldCharType="end"/>
    </w:r>
  </w:p>
  <w:p w:rsidR="00D87CAF" w:rsidRDefault="00D87CAF" w14:paraId="34CE0A41"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25A55" w:rsidP="00ED2DB5" w:rsidRDefault="00725A55" w14:paraId="37132354" w14:textId="77777777">
      <w:pPr>
        <w:spacing w:after="0"/>
      </w:pPr>
      <w:r>
        <w:separator/>
      </w:r>
    </w:p>
  </w:footnote>
  <w:footnote w:type="continuationSeparator" w:id="0">
    <w:p w:rsidR="00725A55" w:rsidP="00ED2DB5" w:rsidRDefault="00725A55" w14:paraId="3687D7B7" w14:textId="77777777">
      <w:pPr>
        <w:spacing w:after="0"/>
      </w:pPr>
      <w:r>
        <w:continuationSeparator/>
      </w:r>
    </w:p>
  </w:footnote>
  <w:footnote w:type="continuationNotice" w:id="1">
    <w:p w:rsidR="00725A55" w:rsidRDefault="00725A55" w14:paraId="72A484F2" w14:textId="7777777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87CAF" w:rsidRDefault="00D87CAF" w14:paraId="6D98A12B" w14:textId="77777777">
    <w:pPr>
      <w:pStyle w:val="Header"/>
    </w:pPr>
  </w:p>
  <w:tbl>
    <w:tblPr>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4674"/>
      <w:gridCol w:w="4676"/>
    </w:tblGrid>
    <w:tr w:rsidR="00D87CAF" w:rsidTr="35FDA848" w14:paraId="39FA245D" w14:textId="77777777">
      <w:tc>
        <w:tcPr>
          <w:tcW w:w="4788" w:type="dxa"/>
        </w:tcPr>
        <w:p w:rsidR="00D87CAF" w:rsidP="00804027" w:rsidRDefault="005F7E02" w14:paraId="699FE40A" w14:textId="5E909F54">
          <w:pPr>
            <w:pStyle w:val="Header"/>
          </w:pPr>
          <w:r w:rsidRPr="005F7E02">
            <w:t>Zhenming Yang, Connor</w:t>
          </w:r>
          <w:r>
            <w:t xml:space="preserve"> </w:t>
          </w:r>
          <w:r w:rsidRPr="005F7E02">
            <w:t>McEleney</w:t>
          </w:r>
          <w:r w:rsidR="00BC7F3B">
            <w:t xml:space="preserve"> </w:t>
          </w:r>
          <w:r w:rsidR="00D87CAF">
            <w:t>EECE2160</w:t>
          </w:r>
        </w:p>
      </w:tc>
      <w:tc>
        <w:tcPr>
          <w:tcW w:w="4788" w:type="dxa"/>
        </w:tcPr>
        <w:p w:rsidR="00D87CAF" w:rsidP="0061359F" w:rsidRDefault="00D87CAF" w14:paraId="2ABB4CB1" w14:textId="77777777">
          <w:pPr>
            <w:pStyle w:val="Header"/>
            <w:jc w:val="right"/>
          </w:pPr>
          <w:r>
            <w:t>Embedded Design: Enabling Robotics</w:t>
          </w:r>
        </w:p>
        <w:p w:rsidR="00D87CAF" w:rsidP="0061359F" w:rsidRDefault="345F4332" w14:paraId="30544B6A" w14:textId="7542D17D">
          <w:pPr>
            <w:pStyle w:val="Header"/>
            <w:jc w:val="right"/>
          </w:pPr>
          <w:r>
            <w:t xml:space="preserve">Lab Assignment </w:t>
          </w:r>
          <w:r w:rsidR="001A07B9">
            <w:t>10</w:t>
          </w:r>
        </w:p>
      </w:tc>
    </w:tr>
  </w:tbl>
  <w:p w:rsidR="00D87CAF" w:rsidRDefault="00D87CAF" w14:paraId="2946DB82"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jwmd73GCooAikx" int2:id="gSm0SVEH">
      <int2:state int2:type="AugLoop_Text_Critique" int2:value="Rejected"/>
    </int2:textHash>
    <int2:textHash int2:hashCode="aumZVSoNLcoU1i" int2:id="7xNM2V4v">
      <int2:state int2:type="AugLoop_Text_Critique" int2:value="Rejected"/>
    </int2:textHash>
    <int2:textHash int2:hashCode="8mtj1ijJtWecVO" int2:id="AHdqtJOm">
      <int2:state int2:type="AugLoop_Text_Critique" int2:value="Rejected"/>
    </int2:textHash>
    <int2:textHash int2:hashCode="YuN5oCaKo/JX3b" int2:id="B3uzbtrh">
      <int2:state int2:type="AugLoop_Text_Critique" int2:value="Rejected"/>
    </int2:textHash>
    <int2:textHash int2:hashCode="aIZhnoTguhqiAQ" int2:id="UW1Lfihh">
      <int2:state int2:type="AugLoop_Text_Critique" int2:value="Rejected"/>
    </int2:textHash>
    <int2:textHash int2:hashCode="cuUbv4zc4HPq7v" int2:id="f2Q9nsU8">
      <int2:state int2:type="AugLoop_Text_Critique" int2:value="Rejected"/>
    </int2:textHash>
    <int2:textHash int2:hashCode="Tcc3QblHMWhET6" int2:id="htbGkFsI">
      <int2:state int2:type="AugLoop_Text_Critique" int2:value="Rejected"/>
    </int2:textHash>
    <int2:bookmark int2:bookmarkName="_Int_Ggx5MEYe" int2:invalidationBookmarkName="" int2:hashCode="PgYuvElakfnRH6" int2:id="u5332u0Y">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F26665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8328F2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DE6FB6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D4A4E8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AA41D1C"/>
    <w:lvl w:ilvl="0">
      <w:start w:val="1"/>
      <w:numFmt w:val="bullet"/>
      <w:lvlText w:val=""/>
      <w:lvlJc w:val="left"/>
      <w:pPr>
        <w:tabs>
          <w:tab w:val="num" w:pos="1800"/>
        </w:tabs>
        <w:ind w:left="1800" w:hanging="360"/>
      </w:pPr>
      <w:rPr>
        <w:rFonts w:hint="default" w:ascii="Symbol" w:hAnsi="Symbol"/>
      </w:rPr>
    </w:lvl>
  </w:abstractNum>
  <w:abstractNum w:abstractNumId="5" w15:restartNumberingAfterBreak="0">
    <w:nsid w:val="FFFFFF81"/>
    <w:multiLevelType w:val="singleLevel"/>
    <w:tmpl w:val="F3E2D5E4"/>
    <w:lvl w:ilvl="0">
      <w:start w:val="1"/>
      <w:numFmt w:val="bullet"/>
      <w:lvlText w:val=""/>
      <w:lvlJc w:val="left"/>
      <w:pPr>
        <w:tabs>
          <w:tab w:val="num" w:pos="1440"/>
        </w:tabs>
        <w:ind w:left="1440" w:hanging="360"/>
      </w:pPr>
      <w:rPr>
        <w:rFonts w:hint="default" w:ascii="Symbol" w:hAnsi="Symbol"/>
      </w:rPr>
    </w:lvl>
  </w:abstractNum>
  <w:abstractNum w:abstractNumId="6" w15:restartNumberingAfterBreak="0">
    <w:nsid w:val="FFFFFF82"/>
    <w:multiLevelType w:val="singleLevel"/>
    <w:tmpl w:val="CC205C3E"/>
    <w:lvl w:ilvl="0">
      <w:start w:val="1"/>
      <w:numFmt w:val="bullet"/>
      <w:lvlText w:val=""/>
      <w:lvlJc w:val="left"/>
      <w:pPr>
        <w:tabs>
          <w:tab w:val="num" w:pos="1080"/>
        </w:tabs>
        <w:ind w:left="1080" w:hanging="360"/>
      </w:pPr>
      <w:rPr>
        <w:rFonts w:hint="default" w:ascii="Symbol" w:hAnsi="Symbol"/>
      </w:rPr>
    </w:lvl>
  </w:abstractNum>
  <w:abstractNum w:abstractNumId="7" w15:restartNumberingAfterBreak="0">
    <w:nsid w:val="FFFFFF83"/>
    <w:multiLevelType w:val="singleLevel"/>
    <w:tmpl w:val="1716E446"/>
    <w:lvl w:ilvl="0">
      <w:start w:val="1"/>
      <w:numFmt w:val="bullet"/>
      <w:lvlText w:val=""/>
      <w:lvlJc w:val="left"/>
      <w:pPr>
        <w:tabs>
          <w:tab w:val="num" w:pos="720"/>
        </w:tabs>
        <w:ind w:left="720" w:hanging="360"/>
      </w:pPr>
      <w:rPr>
        <w:rFonts w:hint="default" w:ascii="Symbol" w:hAnsi="Symbol"/>
      </w:rPr>
    </w:lvl>
  </w:abstractNum>
  <w:abstractNum w:abstractNumId="8" w15:restartNumberingAfterBreak="0">
    <w:nsid w:val="FFFFFF88"/>
    <w:multiLevelType w:val="singleLevel"/>
    <w:tmpl w:val="1CE2561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0D4DA30"/>
    <w:lvl w:ilvl="0">
      <w:start w:val="1"/>
      <w:numFmt w:val="bullet"/>
      <w:lvlText w:val=""/>
      <w:lvlJc w:val="left"/>
      <w:pPr>
        <w:tabs>
          <w:tab w:val="num" w:pos="360"/>
        </w:tabs>
        <w:ind w:left="360" w:hanging="360"/>
      </w:pPr>
      <w:rPr>
        <w:rFonts w:hint="default" w:ascii="Symbol" w:hAnsi="Symbol"/>
      </w:rPr>
    </w:lvl>
  </w:abstractNum>
  <w:abstractNum w:abstractNumId="10" w15:restartNumberingAfterBreak="0">
    <w:nsid w:val="106124E5"/>
    <w:multiLevelType w:val="hybridMultilevel"/>
    <w:tmpl w:val="A0D80AA0"/>
    <w:lvl w:ilvl="0" w:tplc="E8AC92CA">
      <w:start w:val="1"/>
      <w:numFmt w:val="bullet"/>
      <w:lvlText w:val=""/>
      <w:lvlJc w:val="left"/>
      <w:pPr>
        <w:ind w:left="720" w:hanging="360"/>
      </w:pPr>
      <w:rPr>
        <w:rFonts w:hint="default" w:ascii="Symbol" w:hAnsi="Symbol"/>
      </w:rPr>
    </w:lvl>
    <w:lvl w:ilvl="1" w:tplc="F4422A1A">
      <w:start w:val="1"/>
      <w:numFmt w:val="bullet"/>
      <w:lvlText w:val="o"/>
      <w:lvlJc w:val="left"/>
      <w:pPr>
        <w:ind w:left="1440" w:hanging="360"/>
      </w:pPr>
      <w:rPr>
        <w:rFonts w:hint="default" w:ascii="Courier New" w:hAnsi="Courier New"/>
      </w:rPr>
    </w:lvl>
    <w:lvl w:ilvl="2" w:tplc="7430F64E">
      <w:start w:val="1"/>
      <w:numFmt w:val="bullet"/>
      <w:lvlText w:val=""/>
      <w:lvlJc w:val="left"/>
      <w:pPr>
        <w:ind w:left="2160" w:hanging="360"/>
      </w:pPr>
      <w:rPr>
        <w:rFonts w:hint="default" w:ascii="Wingdings" w:hAnsi="Wingdings"/>
      </w:rPr>
    </w:lvl>
    <w:lvl w:ilvl="3" w:tplc="CCBA8F42">
      <w:start w:val="1"/>
      <w:numFmt w:val="bullet"/>
      <w:lvlText w:val=""/>
      <w:lvlJc w:val="left"/>
      <w:pPr>
        <w:ind w:left="2880" w:hanging="360"/>
      </w:pPr>
      <w:rPr>
        <w:rFonts w:hint="default" w:ascii="Symbol" w:hAnsi="Symbol"/>
      </w:rPr>
    </w:lvl>
    <w:lvl w:ilvl="4" w:tplc="481EF6D6">
      <w:start w:val="1"/>
      <w:numFmt w:val="bullet"/>
      <w:lvlText w:val="o"/>
      <w:lvlJc w:val="left"/>
      <w:pPr>
        <w:ind w:left="3600" w:hanging="360"/>
      </w:pPr>
      <w:rPr>
        <w:rFonts w:hint="default" w:ascii="Courier New" w:hAnsi="Courier New"/>
      </w:rPr>
    </w:lvl>
    <w:lvl w:ilvl="5" w:tplc="F7285C58">
      <w:start w:val="1"/>
      <w:numFmt w:val="bullet"/>
      <w:lvlText w:val=""/>
      <w:lvlJc w:val="left"/>
      <w:pPr>
        <w:ind w:left="4320" w:hanging="360"/>
      </w:pPr>
      <w:rPr>
        <w:rFonts w:hint="default" w:ascii="Wingdings" w:hAnsi="Wingdings"/>
      </w:rPr>
    </w:lvl>
    <w:lvl w:ilvl="6" w:tplc="290ABBDC">
      <w:start w:val="1"/>
      <w:numFmt w:val="bullet"/>
      <w:lvlText w:val=""/>
      <w:lvlJc w:val="left"/>
      <w:pPr>
        <w:ind w:left="5040" w:hanging="360"/>
      </w:pPr>
      <w:rPr>
        <w:rFonts w:hint="default" w:ascii="Symbol" w:hAnsi="Symbol"/>
      </w:rPr>
    </w:lvl>
    <w:lvl w:ilvl="7" w:tplc="96D4B4C4">
      <w:start w:val="1"/>
      <w:numFmt w:val="bullet"/>
      <w:lvlText w:val="o"/>
      <w:lvlJc w:val="left"/>
      <w:pPr>
        <w:ind w:left="5760" w:hanging="360"/>
      </w:pPr>
      <w:rPr>
        <w:rFonts w:hint="default" w:ascii="Courier New" w:hAnsi="Courier New"/>
      </w:rPr>
    </w:lvl>
    <w:lvl w:ilvl="8" w:tplc="6E868408">
      <w:start w:val="1"/>
      <w:numFmt w:val="bullet"/>
      <w:lvlText w:val=""/>
      <w:lvlJc w:val="left"/>
      <w:pPr>
        <w:ind w:left="6480" w:hanging="360"/>
      </w:pPr>
      <w:rPr>
        <w:rFonts w:hint="default" w:ascii="Wingdings" w:hAnsi="Wingdings"/>
      </w:rPr>
    </w:lvl>
  </w:abstractNum>
  <w:abstractNum w:abstractNumId="11" w15:restartNumberingAfterBreak="0">
    <w:nsid w:val="28270A1C"/>
    <w:multiLevelType w:val="hybridMultilevel"/>
    <w:tmpl w:val="2F786E94"/>
    <w:lvl w:ilvl="0" w:tplc="A5D210E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8BA5A17"/>
    <w:multiLevelType w:val="hybridMultilevel"/>
    <w:tmpl w:val="6AF48C94"/>
    <w:lvl w:ilvl="0" w:tplc="7F9C18A2">
      <w:start w:val="1"/>
      <w:numFmt w:val="bullet"/>
      <w:lvlText w:val=""/>
      <w:lvlJc w:val="left"/>
      <w:pPr>
        <w:ind w:left="720" w:hanging="360"/>
      </w:pPr>
      <w:rPr>
        <w:rFonts w:hint="default" w:ascii="Symbol" w:hAnsi="Symbol"/>
      </w:rPr>
    </w:lvl>
    <w:lvl w:ilvl="1" w:tplc="880A840A">
      <w:start w:val="1"/>
      <w:numFmt w:val="bullet"/>
      <w:lvlText w:val="o"/>
      <w:lvlJc w:val="left"/>
      <w:pPr>
        <w:ind w:left="1440" w:hanging="360"/>
      </w:pPr>
      <w:rPr>
        <w:rFonts w:hint="default" w:ascii="Courier New" w:hAnsi="Courier New"/>
      </w:rPr>
    </w:lvl>
    <w:lvl w:ilvl="2" w:tplc="FE36EE24">
      <w:start w:val="1"/>
      <w:numFmt w:val="bullet"/>
      <w:lvlText w:val=""/>
      <w:lvlJc w:val="left"/>
      <w:pPr>
        <w:ind w:left="2160" w:hanging="360"/>
      </w:pPr>
      <w:rPr>
        <w:rFonts w:hint="default" w:ascii="Wingdings" w:hAnsi="Wingdings"/>
      </w:rPr>
    </w:lvl>
    <w:lvl w:ilvl="3" w:tplc="A246CB42">
      <w:start w:val="1"/>
      <w:numFmt w:val="bullet"/>
      <w:lvlText w:val=""/>
      <w:lvlJc w:val="left"/>
      <w:pPr>
        <w:ind w:left="2880" w:hanging="360"/>
      </w:pPr>
      <w:rPr>
        <w:rFonts w:hint="default" w:ascii="Symbol" w:hAnsi="Symbol"/>
      </w:rPr>
    </w:lvl>
    <w:lvl w:ilvl="4" w:tplc="28D494BE">
      <w:start w:val="1"/>
      <w:numFmt w:val="bullet"/>
      <w:lvlText w:val="o"/>
      <w:lvlJc w:val="left"/>
      <w:pPr>
        <w:ind w:left="3600" w:hanging="360"/>
      </w:pPr>
      <w:rPr>
        <w:rFonts w:hint="default" w:ascii="Courier New" w:hAnsi="Courier New"/>
      </w:rPr>
    </w:lvl>
    <w:lvl w:ilvl="5" w:tplc="DD12AEFE">
      <w:start w:val="1"/>
      <w:numFmt w:val="bullet"/>
      <w:lvlText w:val=""/>
      <w:lvlJc w:val="left"/>
      <w:pPr>
        <w:ind w:left="4320" w:hanging="360"/>
      </w:pPr>
      <w:rPr>
        <w:rFonts w:hint="default" w:ascii="Wingdings" w:hAnsi="Wingdings"/>
      </w:rPr>
    </w:lvl>
    <w:lvl w:ilvl="6" w:tplc="EB42EDFA">
      <w:start w:val="1"/>
      <w:numFmt w:val="bullet"/>
      <w:lvlText w:val=""/>
      <w:lvlJc w:val="left"/>
      <w:pPr>
        <w:ind w:left="5040" w:hanging="360"/>
      </w:pPr>
      <w:rPr>
        <w:rFonts w:hint="default" w:ascii="Symbol" w:hAnsi="Symbol"/>
      </w:rPr>
    </w:lvl>
    <w:lvl w:ilvl="7" w:tplc="33BE922E">
      <w:start w:val="1"/>
      <w:numFmt w:val="bullet"/>
      <w:lvlText w:val="o"/>
      <w:lvlJc w:val="left"/>
      <w:pPr>
        <w:ind w:left="5760" w:hanging="360"/>
      </w:pPr>
      <w:rPr>
        <w:rFonts w:hint="default" w:ascii="Courier New" w:hAnsi="Courier New"/>
      </w:rPr>
    </w:lvl>
    <w:lvl w:ilvl="8" w:tplc="82E02F0C">
      <w:start w:val="1"/>
      <w:numFmt w:val="bullet"/>
      <w:lvlText w:val=""/>
      <w:lvlJc w:val="left"/>
      <w:pPr>
        <w:ind w:left="6480" w:hanging="360"/>
      </w:pPr>
      <w:rPr>
        <w:rFonts w:hint="default" w:ascii="Wingdings" w:hAnsi="Wingdings"/>
      </w:rPr>
    </w:lvl>
  </w:abstractNum>
  <w:abstractNum w:abstractNumId="13" w15:restartNumberingAfterBreak="0">
    <w:nsid w:val="2FA1E641"/>
    <w:multiLevelType w:val="hybridMultilevel"/>
    <w:tmpl w:val="419E9E3C"/>
    <w:lvl w:ilvl="0" w:tplc="E05A7D68">
      <w:start w:val="1"/>
      <w:numFmt w:val="bullet"/>
      <w:lvlText w:val=""/>
      <w:lvlJc w:val="left"/>
      <w:pPr>
        <w:ind w:left="720" w:hanging="360"/>
      </w:pPr>
      <w:rPr>
        <w:rFonts w:hint="default" w:ascii="Symbol" w:hAnsi="Symbol"/>
      </w:rPr>
    </w:lvl>
    <w:lvl w:ilvl="1" w:tplc="99ACC480">
      <w:start w:val="1"/>
      <w:numFmt w:val="bullet"/>
      <w:lvlText w:val="o"/>
      <w:lvlJc w:val="left"/>
      <w:pPr>
        <w:ind w:left="1440" w:hanging="360"/>
      </w:pPr>
      <w:rPr>
        <w:rFonts w:hint="default" w:ascii="Courier New" w:hAnsi="Courier New"/>
      </w:rPr>
    </w:lvl>
    <w:lvl w:ilvl="2" w:tplc="F0F6C502">
      <w:start w:val="1"/>
      <w:numFmt w:val="bullet"/>
      <w:lvlText w:val=""/>
      <w:lvlJc w:val="left"/>
      <w:pPr>
        <w:ind w:left="2160" w:hanging="360"/>
      </w:pPr>
      <w:rPr>
        <w:rFonts w:hint="default" w:ascii="Wingdings" w:hAnsi="Wingdings"/>
      </w:rPr>
    </w:lvl>
    <w:lvl w:ilvl="3" w:tplc="6F40697E">
      <w:start w:val="1"/>
      <w:numFmt w:val="bullet"/>
      <w:lvlText w:val=""/>
      <w:lvlJc w:val="left"/>
      <w:pPr>
        <w:ind w:left="2880" w:hanging="360"/>
      </w:pPr>
      <w:rPr>
        <w:rFonts w:hint="default" w:ascii="Symbol" w:hAnsi="Symbol"/>
      </w:rPr>
    </w:lvl>
    <w:lvl w:ilvl="4" w:tplc="A5FE8C24">
      <w:start w:val="1"/>
      <w:numFmt w:val="bullet"/>
      <w:lvlText w:val="o"/>
      <w:lvlJc w:val="left"/>
      <w:pPr>
        <w:ind w:left="3600" w:hanging="360"/>
      </w:pPr>
      <w:rPr>
        <w:rFonts w:hint="default" w:ascii="Courier New" w:hAnsi="Courier New"/>
      </w:rPr>
    </w:lvl>
    <w:lvl w:ilvl="5" w:tplc="D264C074">
      <w:start w:val="1"/>
      <w:numFmt w:val="bullet"/>
      <w:lvlText w:val=""/>
      <w:lvlJc w:val="left"/>
      <w:pPr>
        <w:ind w:left="4320" w:hanging="360"/>
      </w:pPr>
      <w:rPr>
        <w:rFonts w:hint="default" w:ascii="Wingdings" w:hAnsi="Wingdings"/>
      </w:rPr>
    </w:lvl>
    <w:lvl w:ilvl="6" w:tplc="D20006F0">
      <w:start w:val="1"/>
      <w:numFmt w:val="bullet"/>
      <w:lvlText w:val=""/>
      <w:lvlJc w:val="left"/>
      <w:pPr>
        <w:ind w:left="5040" w:hanging="360"/>
      </w:pPr>
      <w:rPr>
        <w:rFonts w:hint="default" w:ascii="Symbol" w:hAnsi="Symbol"/>
      </w:rPr>
    </w:lvl>
    <w:lvl w:ilvl="7" w:tplc="6A107A26">
      <w:start w:val="1"/>
      <w:numFmt w:val="bullet"/>
      <w:lvlText w:val="o"/>
      <w:lvlJc w:val="left"/>
      <w:pPr>
        <w:ind w:left="5760" w:hanging="360"/>
      </w:pPr>
      <w:rPr>
        <w:rFonts w:hint="default" w:ascii="Courier New" w:hAnsi="Courier New"/>
      </w:rPr>
    </w:lvl>
    <w:lvl w:ilvl="8" w:tplc="6E228E44">
      <w:start w:val="1"/>
      <w:numFmt w:val="bullet"/>
      <w:lvlText w:val=""/>
      <w:lvlJc w:val="left"/>
      <w:pPr>
        <w:ind w:left="6480" w:hanging="360"/>
      </w:pPr>
      <w:rPr>
        <w:rFonts w:hint="default" w:ascii="Wingdings" w:hAnsi="Wingdings"/>
      </w:rPr>
    </w:lvl>
  </w:abstractNum>
  <w:abstractNum w:abstractNumId="14" w15:restartNumberingAfterBreak="0">
    <w:nsid w:val="42AFCC67"/>
    <w:multiLevelType w:val="hybridMultilevel"/>
    <w:tmpl w:val="6220DE0A"/>
    <w:lvl w:ilvl="0" w:tplc="DB48D206">
      <w:start w:val="1"/>
      <w:numFmt w:val="bullet"/>
      <w:lvlText w:val="-"/>
      <w:lvlJc w:val="left"/>
      <w:pPr>
        <w:ind w:left="360" w:hanging="360"/>
      </w:pPr>
      <w:rPr>
        <w:rFonts w:hint="default" w:ascii="Calibri" w:hAnsi="Calibri"/>
      </w:rPr>
    </w:lvl>
    <w:lvl w:ilvl="1" w:tplc="B3E28F26">
      <w:start w:val="1"/>
      <w:numFmt w:val="bullet"/>
      <w:lvlText w:val="o"/>
      <w:lvlJc w:val="left"/>
      <w:pPr>
        <w:ind w:left="1440" w:hanging="360"/>
      </w:pPr>
      <w:rPr>
        <w:rFonts w:hint="default" w:ascii="Courier New" w:hAnsi="Courier New"/>
      </w:rPr>
    </w:lvl>
    <w:lvl w:ilvl="2" w:tplc="366EAAC6">
      <w:start w:val="1"/>
      <w:numFmt w:val="bullet"/>
      <w:lvlText w:val=""/>
      <w:lvlJc w:val="left"/>
      <w:pPr>
        <w:ind w:left="2160" w:hanging="360"/>
      </w:pPr>
      <w:rPr>
        <w:rFonts w:hint="default" w:ascii="Wingdings" w:hAnsi="Wingdings"/>
      </w:rPr>
    </w:lvl>
    <w:lvl w:ilvl="3" w:tplc="E068A678">
      <w:start w:val="1"/>
      <w:numFmt w:val="bullet"/>
      <w:lvlText w:val=""/>
      <w:lvlJc w:val="left"/>
      <w:pPr>
        <w:ind w:left="2880" w:hanging="360"/>
      </w:pPr>
      <w:rPr>
        <w:rFonts w:hint="default" w:ascii="Symbol" w:hAnsi="Symbol"/>
      </w:rPr>
    </w:lvl>
    <w:lvl w:ilvl="4" w:tplc="E848AB76">
      <w:start w:val="1"/>
      <w:numFmt w:val="bullet"/>
      <w:lvlText w:val="o"/>
      <w:lvlJc w:val="left"/>
      <w:pPr>
        <w:ind w:left="3600" w:hanging="360"/>
      </w:pPr>
      <w:rPr>
        <w:rFonts w:hint="default" w:ascii="Courier New" w:hAnsi="Courier New"/>
      </w:rPr>
    </w:lvl>
    <w:lvl w:ilvl="5" w:tplc="4F4C67F8">
      <w:start w:val="1"/>
      <w:numFmt w:val="bullet"/>
      <w:lvlText w:val=""/>
      <w:lvlJc w:val="left"/>
      <w:pPr>
        <w:ind w:left="4320" w:hanging="360"/>
      </w:pPr>
      <w:rPr>
        <w:rFonts w:hint="default" w:ascii="Wingdings" w:hAnsi="Wingdings"/>
      </w:rPr>
    </w:lvl>
    <w:lvl w:ilvl="6" w:tplc="144ABEB2">
      <w:start w:val="1"/>
      <w:numFmt w:val="bullet"/>
      <w:lvlText w:val=""/>
      <w:lvlJc w:val="left"/>
      <w:pPr>
        <w:ind w:left="5040" w:hanging="360"/>
      </w:pPr>
      <w:rPr>
        <w:rFonts w:hint="default" w:ascii="Symbol" w:hAnsi="Symbol"/>
      </w:rPr>
    </w:lvl>
    <w:lvl w:ilvl="7" w:tplc="2F868B9E">
      <w:start w:val="1"/>
      <w:numFmt w:val="bullet"/>
      <w:lvlText w:val="o"/>
      <w:lvlJc w:val="left"/>
      <w:pPr>
        <w:ind w:left="5760" w:hanging="360"/>
      </w:pPr>
      <w:rPr>
        <w:rFonts w:hint="default" w:ascii="Courier New" w:hAnsi="Courier New"/>
      </w:rPr>
    </w:lvl>
    <w:lvl w:ilvl="8" w:tplc="9B6E510C">
      <w:start w:val="1"/>
      <w:numFmt w:val="bullet"/>
      <w:lvlText w:val=""/>
      <w:lvlJc w:val="left"/>
      <w:pPr>
        <w:ind w:left="6480" w:hanging="360"/>
      </w:pPr>
      <w:rPr>
        <w:rFonts w:hint="default" w:ascii="Wingdings" w:hAnsi="Wingdings"/>
      </w:rPr>
    </w:lvl>
  </w:abstractNum>
  <w:abstractNum w:abstractNumId="15" w15:restartNumberingAfterBreak="0">
    <w:nsid w:val="56247856"/>
    <w:multiLevelType w:val="hybridMultilevel"/>
    <w:tmpl w:val="44F247C6"/>
    <w:lvl w:ilvl="0" w:tplc="CE820DD2">
      <w:start w:val="1"/>
      <w:numFmt w:val="decimal"/>
      <w:lvlText w:val="[%1]"/>
      <w:lvlJc w:val="left"/>
      <w:pPr>
        <w:ind w:left="720" w:hanging="360"/>
      </w:pPr>
    </w:lvl>
    <w:lvl w:ilvl="1" w:tplc="A67A3A74">
      <w:start w:val="1"/>
      <w:numFmt w:val="lowerLetter"/>
      <w:lvlText w:val="%2."/>
      <w:lvlJc w:val="left"/>
      <w:pPr>
        <w:ind w:left="1440" w:hanging="360"/>
      </w:pPr>
    </w:lvl>
    <w:lvl w:ilvl="2" w:tplc="D84C90F6">
      <w:start w:val="1"/>
      <w:numFmt w:val="lowerRoman"/>
      <w:lvlText w:val="%3."/>
      <w:lvlJc w:val="right"/>
      <w:pPr>
        <w:ind w:left="2160" w:hanging="180"/>
      </w:pPr>
    </w:lvl>
    <w:lvl w:ilvl="3" w:tplc="9404F428">
      <w:start w:val="1"/>
      <w:numFmt w:val="decimal"/>
      <w:lvlText w:val="%4."/>
      <w:lvlJc w:val="left"/>
      <w:pPr>
        <w:ind w:left="2880" w:hanging="360"/>
      </w:pPr>
    </w:lvl>
    <w:lvl w:ilvl="4" w:tplc="409067D6">
      <w:start w:val="1"/>
      <w:numFmt w:val="lowerLetter"/>
      <w:lvlText w:val="%5."/>
      <w:lvlJc w:val="left"/>
      <w:pPr>
        <w:ind w:left="3600" w:hanging="360"/>
      </w:pPr>
    </w:lvl>
    <w:lvl w:ilvl="5" w:tplc="E08C0E36">
      <w:start w:val="1"/>
      <w:numFmt w:val="lowerRoman"/>
      <w:lvlText w:val="%6."/>
      <w:lvlJc w:val="right"/>
      <w:pPr>
        <w:ind w:left="4320" w:hanging="180"/>
      </w:pPr>
    </w:lvl>
    <w:lvl w:ilvl="6" w:tplc="A4BEA284">
      <w:start w:val="1"/>
      <w:numFmt w:val="decimal"/>
      <w:lvlText w:val="%7."/>
      <w:lvlJc w:val="left"/>
      <w:pPr>
        <w:ind w:left="5040" w:hanging="360"/>
      </w:pPr>
    </w:lvl>
    <w:lvl w:ilvl="7" w:tplc="1234A03C">
      <w:start w:val="1"/>
      <w:numFmt w:val="lowerLetter"/>
      <w:lvlText w:val="%8."/>
      <w:lvlJc w:val="left"/>
      <w:pPr>
        <w:ind w:left="5760" w:hanging="360"/>
      </w:pPr>
    </w:lvl>
    <w:lvl w:ilvl="8" w:tplc="A4968CD0">
      <w:start w:val="1"/>
      <w:numFmt w:val="lowerRoman"/>
      <w:lvlText w:val="%9."/>
      <w:lvlJc w:val="right"/>
      <w:pPr>
        <w:ind w:left="6480" w:hanging="180"/>
      </w:pPr>
    </w:lvl>
  </w:abstractNum>
  <w:abstractNum w:abstractNumId="16" w15:restartNumberingAfterBreak="0">
    <w:nsid w:val="563F68BD"/>
    <w:multiLevelType w:val="hybridMultilevel"/>
    <w:tmpl w:val="461AA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334C2E"/>
    <w:multiLevelType w:val="hybridMultilevel"/>
    <w:tmpl w:val="472858A6"/>
    <w:lvl w:ilvl="0" w:tplc="625A8516">
      <w:start w:val="1"/>
      <w:numFmt w:val="bullet"/>
      <w:lvlText w:val=""/>
      <w:lvlJc w:val="left"/>
      <w:pPr>
        <w:ind w:left="720" w:hanging="360"/>
      </w:pPr>
      <w:rPr>
        <w:rFonts w:hint="default" w:ascii="Symbol" w:hAnsi="Symbol"/>
      </w:rPr>
    </w:lvl>
    <w:lvl w:ilvl="1" w:tplc="2B76B05C">
      <w:start w:val="1"/>
      <w:numFmt w:val="bullet"/>
      <w:lvlText w:val="o"/>
      <w:lvlJc w:val="left"/>
      <w:pPr>
        <w:ind w:left="1440" w:hanging="360"/>
      </w:pPr>
      <w:rPr>
        <w:rFonts w:hint="default" w:ascii="Courier New" w:hAnsi="Courier New"/>
      </w:rPr>
    </w:lvl>
    <w:lvl w:ilvl="2" w:tplc="4FE45456">
      <w:start w:val="1"/>
      <w:numFmt w:val="bullet"/>
      <w:lvlText w:val=""/>
      <w:lvlJc w:val="left"/>
      <w:pPr>
        <w:ind w:left="2160" w:hanging="360"/>
      </w:pPr>
      <w:rPr>
        <w:rFonts w:hint="default" w:ascii="Wingdings" w:hAnsi="Wingdings"/>
      </w:rPr>
    </w:lvl>
    <w:lvl w:ilvl="3" w:tplc="F48A1202">
      <w:start w:val="1"/>
      <w:numFmt w:val="bullet"/>
      <w:lvlText w:val=""/>
      <w:lvlJc w:val="left"/>
      <w:pPr>
        <w:ind w:left="2880" w:hanging="360"/>
      </w:pPr>
      <w:rPr>
        <w:rFonts w:hint="default" w:ascii="Symbol" w:hAnsi="Symbol"/>
      </w:rPr>
    </w:lvl>
    <w:lvl w:ilvl="4" w:tplc="3764654C">
      <w:start w:val="1"/>
      <w:numFmt w:val="bullet"/>
      <w:lvlText w:val="o"/>
      <w:lvlJc w:val="left"/>
      <w:pPr>
        <w:ind w:left="3600" w:hanging="360"/>
      </w:pPr>
      <w:rPr>
        <w:rFonts w:hint="default" w:ascii="Courier New" w:hAnsi="Courier New"/>
      </w:rPr>
    </w:lvl>
    <w:lvl w:ilvl="5" w:tplc="7B5032DE">
      <w:start w:val="1"/>
      <w:numFmt w:val="bullet"/>
      <w:lvlText w:val=""/>
      <w:lvlJc w:val="left"/>
      <w:pPr>
        <w:ind w:left="4320" w:hanging="360"/>
      </w:pPr>
      <w:rPr>
        <w:rFonts w:hint="default" w:ascii="Wingdings" w:hAnsi="Wingdings"/>
      </w:rPr>
    </w:lvl>
    <w:lvl w:ilvl="6" w:tplc="D51E589A">
      <w:start w:val="1"/>
      <w:numFmt w:val="bullet"/>
      <w:lvlText w:val=""/>
      <w:lvlJc w:val="left"/>
      <w:pPr>
        <w:ind w:left="5040" w:hanging="360"/>
      </w:pPr>
      <w:rPr>
        <w:rFonts w:hint="default" w:ascii="Symbol" w:hAnsi="Symbol"/>
      </w:rPr>
    </w:lvl>
    <w:lvl w:ilvl="7" w:tplc="66AEBB52">
      <w:start w:val="1"/>
      <w:numFmt w:val="bullet"/>
      <w:lvlText w:val="o"/>
      <w:lvlJc w:val="left"/>
      <w:pPr>
        <w:ind w:left="5760" w:hanging="360"/>
      </w:pPr>
      <w:rPr>
        <w:rFonts w:hint="default" w:ascii="Courier New" w:hAnsi="Courier New"/>
      </w:rPr>
    </w:lvl>
    <w:lvl w:ilvl="8" w:tplc="B58C397C">
      <w:start w:val="1"/>
      <w:numFmt w:val="bullet"/>
      <w:lvlText w:val=""/>
      <w:lvlJc w:val="left"/>
      <w:pPr>
        <w:ind w:left="6480" w:hanging="360"/>
      </w:pPr>
      <w:rPr>
        <w:rFonts w:hint="default" w:ascii="Wingdings" w:hAnsi="Wingdings"/>
      </w:rPr>
    </w:lvl>
  </w:abstractNum>
  <w:abstractNum w:abstractNumId="18" w15:restartNumberingAfterBreak="0">
    <w:nsid w:val="78B8C92B"/>
    <w:multiLevelType w:val="hybridMultilevel"/>
    <w:tmpl w:val="FE20C84C"/>
    <w:lvl w:ilvl="0" w:tplc="8D046F4E">
      <w:start w:val="1"/>
      <w:numFmt w:val="bullet"/>
      <w:lvlText w:val=""/>
      <w:lvlJc w:val="left"/>
      <w:pPr>
        <w:ind w:left="720" w:hanging="360"/>
      </w:pPr>
      <w:rPr>
        <w:rFonts w:hint="default" w:ascii="Symbol" w:hAnsi="Symbol"/>
      </w:rPr>
    </w:lvl>
    <w:lvl w:ilvl="1" w:tplc="A754E8CC">
      <w:start w:val="1"/>
      <w:numFmt w:val="bullet"/>
      <w:lvlText w:val="o"/>
      <w:lvlJc w:val="left"/>
      <w:pPr>
        <w:ind w:left="1440" w:hanging="360"/>
      </w:pPr>
      <w:rPr>
        <w:rFonts w:hint="default" w:ascii="Courier New" w:hAnsi="Courier New"/>
      </w:rPr>
    </w:lvl>
    <w:lvl w:ilvl="2" w:tplc="5A5E3D94">
      <w:start w:val="1"/>
      <w:numFmt w:val="bullet"/>
      <w:lvlText w:val=""/>
      <w:lvlJc w:val="left"/>
      <w:pPr>
        <w:ind w:left="2160" w:hanging="360"/>
      </w:pPr>
      <w:rPr>
        <w:rFonts w:hint="default" w:ascii="Wingdings" w:hAnsi="Wingdings"/>
      </w:rPr>
    </w:lvl>
    <w:lvl w:ilvl="3" w:tplc="B65EA4A4">
      <w:start w:val="1"/>
      <w:numFmt w:val="bullet"/>
      <w:lvlText w:val=""/>
      <w:lvlJc w:val="left"/>
      <w:pPr>
        <w:ind w:left="2880" w:hanging="360"/>
      </w:pPr>
      <w:rPr>
        <w:rFonts w:hint="default" w:ascii="Symbol" w:hAnsi="Symbol"/>
      </w:rPr>
    </w:lvl>
    <w:lvl w:ilvl="4" w:tplc="CBECDC72">
      <w:start w:val="1"/>
      <w:numFmt w:val="bullet"/>
      <w:lvlText w:val="o"/>
      <w:lvlJc w:val="left"/>
      <w:pPr>
        <w:ind w:left="3600" w:hanging="360"/>
      </w:pPr>
      <w:rPr>
        <w:rFonts w:hint="default" w:ascii="Courier New" w:hAnsi="Courier New"/>
      </w:rPr>
    </w:lvl>
    <w:lvl w:ilvl="5" w:tplc="A0CAED0A">
      <w:start w:val="1"/>
      <w:numFmt w:val="bullet"/>
      <w:lvlText w:val=""/>
      <w:lvlJc w:val="left"/>
      <w:pPr>
        <w:ind w:left="4320" w:hanging="360"/>
      </w:pPr>
      <w:rPr>
        <w:rFonts w:hint="default" w:ascii="Wingdings" w:hAnsi="Wingdings"/>
      </w:rPr>
    </w:lvl>
    <w:lvl w:ilvl="6" w:tplc="246A7AE2">
      <w:start w:val="1"/>
      <w:numFmt w:val="bullet"/>
      <w:lvlText w:val=""/>
      <w:lvlJc w:val="left"/>
      <w:pPr>
        <w:ind w:left="5040" w:hanging="360"/>
      </w:pPr>
      <w:rPr>
        <w:rFonts w:hint="default" w:ascii="Symbol" w:hAnsi="Symbol"/>
      </w:rPr>
    </w:lvl>
    <w:lvl w:ilvl="7" w:tplc="8B8E71B6">
      <w:start w:val="1"/>
      <w:numFmt w:val="bullet"/>
      <w:lvlText w:val="o"/>
      <w:lvlJc w:val="left"/>
      <w:pPr>
        <w:ind w:left="5760" w:hanging="360"/>
      </w:pPr>
      <w:rPr>
        <w:rFonts w:hint="default" w:ascii="Courier New" w:hAnsi="Courier New"/>
      </w:rPr>
    </w:lvl>
    <w:lvl w:ilvl="8" w:tplc="DF44C92E">
      <w:start w:val="1"/>
      <w:numFmt w:val="bullet"/>
      <w:lvlText w:val=""/>
      <w:lvlJc w:val="left"/>
      <w:pPr>
        <w:ind w:left="6480" w:hanging="360"/>
      </w:pPr>
      <w:rPr>
        <w:rFonts w:hint="default" w:ascii="Wingdings" w:hAnsi="Wingdings"/>
      </w:rPr>
    </w:lvl>
  </w:abstractNum>
  <w:num w:numId="1" w16cid:durableId="1640303013">
    <w:abstractNumId w:val="15"/>
  </w:num>
  <w:num w:numId="2" w16cid:durableId="1867911468">
    <w:abstractNumId w:val="14"/>
  </w:num>
  <w:num w:numId="3" w16cid:durableId="741296713">
    <w:abstractNumId w:val="17"/>
  </w:num>
  <w:num w:numId="4" w16cid:durableId="1577588504">
    <w:abstractNumId w:val="13"/>
  </w:num>
  <w:num w:numId="5" w16cid:durableId="2132044866">
    <w:abstractNumId w:val="12"/>
  </w:num>
  <w:num w:numId="6" w16cid:durableId="427114929">
    <w:abstractNumId w:val="10"/>
  </w:num>
  <w:num w:numId="7" w16cid:durableId="2012676448">
    <w:abstractNumId w:val="18"/>
  </w:num>
  <w:num w:numId="8" w16cid:durableId="1410344101">
    <w:abstractNumId w:val="16"/>
  </w:num>
  <w:num w:numId="9" w16cid:durableId="287588818">
    <w:abstractNumId w:val="9"/>
  </w:num>
  <w:num w:numId="10" w16cid:durableId="38012947">
    <w:abstractNumId w:val="7"/>
  </w:num>
  <w:num w:numId="11" w16cid:durableId="411125905">
    <w:abstractNumId w:val="6"/>
  </w:num>
  <w:num w:numId="12" w16cid:durableId="1912544042">
    <w:abstractNumId w:val="5"/>
  </w:num>
  <w:num w:numId="13" w16cid:durableId="1815488521">
    <w:abstractNumId w:val="4"/>
  </w:num>
  <w:num w:numId="14" w16cid:durableId="2004435082">
    <w:abstractNumId w:val="8"/>
  </w:num>
  <w:num w:numId="15" w16cid:durableId="1153256356">
    <w:abstractNumId w:val="3"/>
  </w:num>
  <w:num w:numId="16" w16cid:durableId="1623880816">
    <w:abstractNumId w:val="2"/>
  </w:num>
  <w:num w:numId="17" w16cid:durableId="354186814">
    <w:abstractNumId w:val="1"/>
  </w:num>
  <w:num w:numId="18" w16cid:durableId="1304579443">
    <w:abstractNumId w:val="0"/>
  </w:num>
  <w:num w:numId="19" w16cid:durableId="13189221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BF5"/>
    <w:rsid w:val="0000115B"/>
    <w:rsid w:val="000011EB"/>
    <w:rsid w:val="00004085"/>
    <w:rsid w:val="00006E5F"/>
    <w:rsid w:val="00012F38"/>
    <w:rsid w:val="000134AE"/>
    <w:rsid w:val="00026CE5"/>
    <w:rsid w:val="00031397"/>
    <w:rsid w:val="00031F9A"/>
    <w:rsid w:val="00032DD1"/>
    <w:rsid w:val="000424E6"/>
    <w:rsid w:val="000445C9"/>
    <w:rsid w:val="000469BC"/>
    <w:rsid w:val="000502F9"/>
    <w:rsid w:val="00063E01"/>
    <w:rsid w:val="00064FE7"/>
    <w:rsid w:val="00077EB6"/>
    <w:rsid w:val="00081307"/>
    <w:rsid w:val="000824BF"/>
    <w:rsid w:val="000866E2"/>
    <w:rsid w:val="00091F94"/>
    <w:rsid w:val="00094C9E"/>
    <w:rsid w:val="000B0377"/>
    <w:rsid w:val="000B1935"/>
    <w:rsid w:val="000B4D9D"/>
    <w:rsid w:val="000B71B1"/>
    <w:rsid w:val="000C0598"/>
    <w:rsid w:val="000C2AB0"/>
    <w:rsid w:val="000C3CA6"/>
    <w:rsid w:val="000D0939"/>
    <w:rsid w:val="000D2421"/>
    <w:rsid w:val="000D57A9"/>
    <w:rsid w:val="000E0C68"/>
    <w:rsid w:val="000F52C5"/>
    <w:rsid w:val="000F5827"/>
    <w:rsid w:val="000F5855"/>
    <w:rsid w:val="00101819"/>
    <w:rsid w:val="00106EC8"/>
    <w:rsid w:val="00106F1A"/>
    <w:rsid w:val="00126568"/>
    <w:rsid w:val="001274D4"/>
    <w:rsid w:val="00134018"/>
    <w:rsid w:val="001351BB"/>
    <w:rsid w:val="00146BCD"/>
    <w:rsid w:val="00150A8E"/>
    <w:rsid w:val="00156E95"/>
    <w:rsid w:val="00167297"/>
    <w:rsid w:val="00167880"/>
    <w:rsid w:val="00172299"/>
    <w:rsid w:val="00172310"/>
    <w:rsid w:val="00175077"/>
    <w:rsid w:val="00182856"/>
    <w:rsid w:val="001832E1"/>
    <w:rsid w:val="00184CFD"/>
    <w:rsid w:val="001A07B9"/>
    <w:rsid w:val="001A2882"/>
    <w:rsid w:val="001A32BC"/>
    <w:rsid w:val="001A3C9E"/>
    <w:rsid w:val="001B04FD"/>
    <w:rsid w:val="001B34C1"/>
    <w:rsid w:val="001C0285"/>
    <w:rsid w:val="001C1B1B"/>
    <w:rsid w:val="001C37F0"/>
    <w:rsid w:val="001C55AD"/>
    <w:rsid w:val="001C5889"/>
    <w:rsid w:val="001C76B9"/>
    <w:rsid w:val="001D1FE4"/>
    <w:rsid w:val="001D2F3D"/>
    <w:rsid w:val="001D2FB9"/>
    <w:rsid w:val="001D3104"/>
    <w:rsid w:val="001D3738"/>
    <w:rsid w:val="001D604D"/>
    <w:rsid w:val="002030B8"/>
    <w:rsid w:val="00210690"/>
    <w:rsid w:val="00213B27"/>
    <w:rsid w:val="00216CFB"/>
    <w:rsid w:val="00216D06"/>
    <w:rsid w:val="00222FFA"/>
    <w:rsid w:val="00223D32"/>
    <w:rsid w:val="00231BD2"/>
    <w:rsid w:val="00234359"/>
    <w:rsid w:val="00235FE0"/>
    <w:rsid w:val="002433A2"/>
    <w:rsid w:val="002474A6"/>
    <w:rsid w:val="00250431"/>
    <w:rsid w:val="00256F18"/>
    <w:rsid w:val="0025745E"/>
    <w:rsid w:val="002619DC"/>
    <w:rsid w:val="00267B1B"/>
    <w:rsid w:val="00271F43"/>
    <w:rsid w:val="00272252"/>
    <w:rsid w:val="00272EC9"/>
    <w:rsid w:val="002737F0"/>
    <w:rsid w:val="00280CBD"/>
    <w:rsid w:val="00282000"/>
    <w:rsid w:val="002831EA"/>
    <w:rsid w:val="002867BE"/>
    <w:rsid w:val="0029157A"/>
    <w:rsid w:val="00292242"/>
    <w:rsid w:val="002B3D6B"/>
    <w:rsid w:val="002B6A4B"/>
    <w:rsid w:val="002C2E2E"/>
    <w:rsid w:val="002C690E"/>
    <w:rsid w:val="002D03CD"/>
    <w:rsid w:val="002D234F"/>
    <w:rsid w:val="002D3512"/>
    <w:rsid w:val="002E64E4"/>
    <w:rsid w:val="002E7098"/>
    <w:rsid w:val="002FA143"/>
    <w:rsid w:val="00300900"/>
    <w:rsid w:val="00303291"/>
    <w:rsid w:val="00303A79"/>
    <w:rsid w:val="00305BCF"/>
    <w:rsid w:val="00305C94"/>
    <w:rsid w:val="00306FA4"/>
    <w:rsid w:val="00323B45"/>
    <w:rsid w:val="00323B6A"/>
    <w:rsid w:val="00327159"/>
    <w:rsid w:val="00341AD6"/>
    <w:rsid w:val="00343453"/>
    <w:rsid w:val="00352A0A"/>
    <w:rsid w:val="00354450"/>
    <w:rsid w:val="00361B0F"/>
    <w:rsid w:val="0036237B"/>
    <w:rsid w:val="00374293"/>
    <w:rsid w:val="003805E7"/>
    <w:rsid w:val="003857FB"/>
    <w:rsid w:val="00386C99"/>
    <w:rsid w:val="0038796D"/>
    <w:rsid w:val="00387AE9"/>
    <w:rsid w:val="00396104"/>
    <w:rsid w:val="003966A1"/>
    <w:rsid w:val="00396F87"/>
    <w:rsid w:val="003A0B31"/>
    <w:rsid w:val="003A25D3"/>
    <w:rsid w:val="003A3EF0"/>
    <w:rsid w:val="003A73C7"/>
    <w:rsid w:val="003B0EA4"/>
    <w:rsid w:val="003B3915"/>
    <w:rsid w:val="003B3C25"/>
    <w:rsid w:val="003B5603"/>
    <w:rsid w:val="003C2A74"/>
    <w:rsid w:val="003D3124"/>
    <w:rsid w:val="003D4707"/>
    <w:rsid w:val="003E4831"/>
    <w:rsid w:val="003F4F42"/>
    <w:rsid w:val="00401BFC"/>
    <w:rsid w:val="004027AD"/>
    <w:rsid w:val="00412D57"/>
    <w:rsid w:val="00414ABD"/>
    <w:rsid w:val="00415600"/>
    <w:rsid w:val="004173E7"/>
    <w:rsid w:val="00420D9B"/>
    <w:rsid w:val="004267D4"/>
    <w:rsid w:val="00437322"/>
    <w:rsid w:val="00437D81"/>
    <w:rsid w:val="0044326A"/>
    <w:rsid w:val="00443471"/>
    <w:rsid w:val="00455FC9"/>
    <w:rsid w:val="00460044"/>
    <w:rsid w:val="00460C6D"/>
    <w:rsid w:val="004628D7"/>
    <w:rsid w:val="004636FD"/>
    <w:rsid w:val="004657CF"/>
    <w:rsid w:val="00471400"/>
    <w:rsid w:val="004740DB"/>
    <w:rsid w:val="0047448E"/>
    <w:rsid w:val="00477BCC"/>
    <w:rsid w:val="00480577"/>
    <w:rsid w:val="0048115C"/>
    <w:rsid w:val="004825EF"/>
    <w:rsid w:val="00497A53"/>
    <w:rsid w:val="004B0841"/>
    <w:rsid w:val="004B3391"/>
    <w:rsid w:val="004B5C79"/>
    <w:rsid w:val="004C0FC9"/>
    <w:rsid w:val="004C3DD3"/>
    <w:rsid w:val="004C65F2"/>
    <w:rsid w:val="004D1E6F"/>
    <w:rsid w:val="004D3BF5"/>
    <w:rsid w:val="004E1A80"/>
    <w:rsid w:val="004E5BF7"/>
    <w:rsid w:val="004E5D2C"/>
    <w:rsid w:val="004F0971"/>
    <w:rsid w:val="004F3D93"/>
    <w:rsid w:val="004F3E04"/>
    <w:rsid w:val="004F4525"/>
    <w:rsid w:val="004F7E62"/>
    <w:rsid w:val="00511E92"/>
    <w:rsid w:val="00515D63"/>
    <w:rsid w:val="00521676"/>
    <w:rsid w:val="00523D7E"/>
    <w:rsid w:val="00526BB5"/>
    <w:rsid w:val="00527BA5"/>
    <w:rsid w:val="005377A5"/>
    <w:rsid w:val="0054042C"/>
    <w:rsid w:val="0054692B"/>
    <w:rsid w:val="00547A39"/>
    <w:rsid w:val="00554CD8"/>
    <w:rsid w:val="00576C36"/>
    <w:rsid w:val="00583A04"/>
    <w:rsid w:val="00584A06"/>
    <w:rsid w:val="00592317"/>
    <w:rsid w:val="00596EFE"/>
    <w:rsid w:val="00597EA2"/>
    <w:rsid w:val="005A2F81"/>
    <w:rsid w:val="005A4CA1"/>
    <w:rsid w:val="005B1EE0"/>
    <w:rsid w:val="005B3DCF"/>
    <w:rsid w:val="005B4551"/>
    <w:rsid w:val="005B4DCE"/>
    <w:rsid w:val="005B4FFD"/>
    <w:rsid w:val="005B5050"/>
    <w:rsid w:val="005C1E98"/>
    <w:rsid w:val="005C3D92"/>
    <w:rsid w:val="005C7966"/>
    <w:rsid w:val="005F050E"/>
    <w:rsid w:val="005F37A3"/>
    <w:rsid w:val="005F5479"/>
    <w:rsid w:val="005F7BEF"/>
    <w:rsid w:val="005F7E02"/>
    <w:rsid w:val="00607676"/>
    <w:rsid w:val="0061170A"/>
    <w:rsid w:val="00611E12"/>
    <w:rsid w:val="0061359F"/>
    <w:rsid w:val="00616601"/>
    <w:rsid w:val="00620298"/>
    <w:rsid w:val="006219D8"/>
    <w:rsid w:val="00624AF4"/>
    <w:rsid w:val="0063605D"/>
    <w:rsid w:val="006431CB"/>
    <w:rsid w:val="0064CAAD"/>
    <w:rsid w:val="00664366"/>
    <w:rsid w:val="00680F6D"/>
    <w:rsid w:val="00681E0B"/>
    <w:rsid w:val="00686520"/>
    <w:rsid w:val="00686AA9"/>
    <w:rsid w:val="00690F79"/>
    <w:rsid w:val="00691582"/>
    <w:rsid w:val="006924A6"/>
    <w:rsid w:val="006941FC"/>
    <w:rsid w:val="00694CDB"/>
    <w:rsid w:val="006963BA"/>
    <w:rsid w:val="006A1777"/>
    <w:rsid w:val="006A1893"/>
    <w:rsid w:val="006A4DD9"/>
    <w:rsid w:val="006A528B"/>
    <w:rsid w:val="006A53E3"/>
    <w:rsid w:val="006B6A86"/>
    <w:rsid w:val="006B6F8D"/>
    <w:rsid w:val="006B7668"/>
    <w:rsid w:val="006C77D4"/>
    <w:rsid w:val="006D0B60"/>
    <w:rsid w:val="006D6F2C"/>
    <w:rsid w:val="006F02F2"/>
    <w:rsid w:val="00705124"/>
    <w:rsid w:val="00714E75"/>
    <w:rsid w:val="0071746A"/>
    <w:rsid w:val="007201A9"/>
    <w:rsid w:val="00723331"/>
    <w:rsid w:val="0072365F"/>
    <w:rsid w:val="00725358"/>
    <w:rsid w:val="00725A55"/>
    <w:rsid w:val="00741ED4"/>
    <w:rsid w:val="00743911"/>
    <w:rsid w:val="00746D0D"/>
    <w:rsid w:val="00752F32"/>
    <w:rsid w:val="00754868"/>
    <w:rsid w:val="0075539D"/>
    <w:rsid w:val="00762470"/>
    <w:rsid w:val="00763ACE"/>
    <w:rsid w:val="007656C9"/>
    <w:rsid w:val="007774BB"/>
    <w:rsid w:val="00777D66"/>
    <w:rsid w:val="00780C19"/>
    <w:rsid w:val="00780EF4"/>
    <w:rsid w:val="00783876"/>
    <w:rsid w:val="007904E0"/>
    <w:rsid w:val="007A4DA4"/>
    <w:rsid w:val="007A781C"/>
    <w:rsid w:val="007B22E9"/>
    <w:rsid w:val="007B707C"/>
    <w:rsid w:val="007B7B3C"/>
    <w:rsid w:val="007D03FE"/>
    <w:rsid w:val="007D1940"/>
    <w:rsid w:val="007D4E7C"/>
    <w:rsid w:val="007E2644"/>
    <w:rsid w:val="007E3416"/>
    <w:rsid w:val="007E4C13"/>
    <w:rsid w:val="007E5859"/>
    <w:rsid w:val="007F77FF"/>
    <w:rsid w:val="008001D0"/>
    <w:rsid w:val="008034BF"/>
    <w:rsid w:val="00804027"/>
    <w:rsid w:val="00806D1F"/>
    <w:rsid w:val="00810DA6"/>
    <w:rsid w:val="00815E06"/>
    <w:rsid w:val="008166B4"/>
    <w:rsid w:val="008214A8"/>
    <w:rsid w:val="00823A3D"/>
    <w:rsid w:val="00824B68"/>
    <w:rsid w:val="00827565"/>
    <w:rsid w:val="008310C6"/>
    <w:rsid w:val="008312EA"/>
    <w:rsid w:val="00832F78"/>
    <w:rsid w:val="00833C30"/>
    <w:rsid w:val="0083712E"/>
    <w:rsid w:val="00837CE0"/>
    <w:rsid w:val="008433B9"/>
    <w:rsid w:val="00844743"/>
    <w:rsid w:val="0084588B"/>
    <w:rsid w:val="008478E0"/>
    <w:rsid w:val="00847F4E"/>
    <w:rsid w:val="008572F5"/>
    <w:rsid w:val="00863CE0"/>
    <w:rsid w:val="008669EE"/>
    <w:rsid w:val="0086750E"/>
    <w:rsid w:val="00870F89"/>
    <w:rsid w:val="00872DCF"/>
    <w:rsid w:val="0087310C"/>
    <w:rsid w:val="00873658"/>
    <w:rsid w:val="00875E9A"/>
    <w:rsid w:val="00877AA5"/>
    <w:rsid w:val="00884C76"/>
    <w:rsid w:val="008854F3"/>
    <w:rsid w:val="00887E21"/>
    <w:rsid w:val="00895C79"/>
    <w:rsid w:val="008A5054"/>
    <w:rsid w:val="008A7411"/>
    <w:rsid w:val="008A7E29"/>
    <w:rsid w:val="008B3D7D"/>
    <w:rsid w:val="008D3707"/>
    <w:rsid w:val="008D5657"/>
    <w:rsid w:val="008D584F"/>
    <w:rsid w:val="008E2256"/>
    <w:rsid w:val="008F34ED"/>
    <w:rsid w:val="00904CAD"/>
    <w:rsid w:val="0090625B"/>
    <w:rsid w:val="00907CA6"/>
    <w:rsid w:val="00916CA0"/>
    <w:rsid w:val="00916F0D"/>
    <w:rsid w:val="00917D35"/>
    <w:rsid w:val="009226ED"/>
    <w:rsid w:val="009305DB"/>
    <w:rsid w:val="00930951"/>
    <w:rsid w:val="00933BFE"/>
    <w:rsid w:val="0094279E"/>
    <w:rsid w:val="009431C1"/>
    <w:rsid w:val="009464EB"/>
    <w:rsid w:val="00951A2F"/>
    <w:rsid w:val="00963D01"/>
    <w:rsid w:val="00967BB6"/>
    <w:rsid w:val="00970085"/>
    <w:rsid w:val="00971B27"/>
    <w:rsid w:val="009765B1"/>
    <w:rsid w:val="009806A2"/>
    <w:rsid w:val="009840B5"/>
    <w:rsid w:val="00985040"/>
    <w:rsid w:val="00985728"/>
    <w:rsid w:val="00994E8B"/>
    <w:rsid w:val="009A1B79"/>
    <w:rsid w:val="009A707B"/>
    <w:rsid w:val="009B30DA"/>
    <w:rsid w:val="009B5D4C"/>
    <w:rsid w:val="009C15FA"/>
    <w:rsid w:val="009C249C"/>
    <w:rsid w:val="009C6D45"/>
    <w:rsid w:val="009D03CE"/>
    <w:rsid w:val="009D4F98"/>
    <w:rsid w:val="009D5FEA"/>
    <w:rsid w:val="009D6643"/>
    <w:rsid w:val="009E17E6"/>
    <w:rsid w:val="009E7D18"/>
    <w:rsid w:val="009F0DF3"/>
    <w:rsid w:val="009F22AF"/>
    <w:rsid w:val="009F380F"/>
    <w:rsid w:val="009F535A"/>
    <w:rsid w:val="009F5BA7"/>
    <w:rsid w:val="00A10A22"/>
    <w:rsid w:val="00A140E4"/>
    <w:rsid w:val="00A42161"/>
    <w:rsid w:val="00A463E5"/>
    <w:rsid w:val="00A527B7"/>
    <w:rsid w:val="00A52D83"/>
    <w:rsid w:val="00A706BC"/>
    <w:rsid w:val="00A723D5"/>
    <w:rsid w:val="00A73D01"/>
    <w:rsid w:val="00A77526"/>
    <w:rsid w:val="00A77F5F"/>
    <w:rsid w:val="00A806C3"/>
    <w:rsid w:val="00A81D30"/>
    <w:rsid w:val="00A837D9"/>
    <w:rsid w:val="00A9119B"/>
    <w:rsid w:val="00A92C30"/>
    <w:rsid w:val="00A93108"/>
    <w:rsid w:val="00A96A3F"/>
    <w:rsid w:val="00AA06D6"/>
    <w:rsid w:val="00AA4BE7"/>
    <w:rsid w:val="00AA60C0"/>
    <w:rsid w:val="00AB15AD"/>
    <w:rsid w:val="00AB6EBB"/>
    <w:rsid w:val="00AC51B3"/>
    <w:rsid w:val="00AD3A95"/>
    <w:rsid w:val="00AD7EB0"/>
    <w:rsid w:val="00AE5BE6"/>
    <w:rsid w:val="00AF2FA6"/>
    <w:rsid w:val="00AF5DFF"/>
    <w:rsid w:val="00B00462"/>
    <w:rsid w:val="00B00DC1"/>
    <w:rsid w:val="00B0100D"/>
    <w:rsid w:val="00B034A9"/>
    <w:rsid w:val="00B10486"/>
    <w:rsid w:val="00B1178A"/>
    <w:rsid w:val="00B249E1"/>
    <w:rsid w:val="00B255E9"/>
    <w:rsid w:val="00B30C70"/>
    <w:rsid w:val="00B359F9"/>
    <w:rsid w:val="00B41767"/>
    <w:rsid w:val="00B5505E"/>
    <w:rsid w:val="00B57F8E"/>
    <w:rsid w:val="00B621EC"/>
    <w:rsid w:val="00B7569E"/>
    <w:rsid w:val="00B758A3"/>
    <w:rsid w:val="00B852F8"/>
    <w:rsid w:val="00B9105E"/>
    <w:rsid w:val="00B9322D"/>
    <w:rsid w:val="00B9351C"/>
    <w:rsid w:val="00B943DD"/>
    <w:rsid w:val="00B9460C"/>
    <w:rsid w:val="00BA2C8E"/>
    <w:rsid w:val="00BA4F97"/>
    <w:rsid w:val="00BA6BFB"/>
    <w:rsid w:val="00BAFC17"/>
    <w:rsid w:val="00BB1A54"/>
    <w:rsid w:val="00BB3E52"/>
    <w:rsid w:val="00BB5183"/>
    <w:rsid w:val="00BC3981"/>
    <w:rsid w:val="00BC5A18"/>
    <w:rsid w:val="00BC7F3B"/>
    <w:rsid w:val="00BE1864"/>
    <w:rsid w:val="00BE7E4F"/>
    <w:rsid w:val="00BF24AD"/>
    <w:rsid w:val="00BF4E99"/>
    <w:rsid w:val="00C025B4"/>
    <w:rsid w:val="00C06592"/>
    <w:rsid w:val="00C06EBA"/>
    <w:rsid w:val="00C10D6C"/>
    <w:rsid w:val="00C12860"/>
    <w:rsid w:val="00C179B7"/>
    <w:rsid w:val="00C2118B"/>
    <w:rsid w:val="00C246F2"/>
    <w:rsid w:val="00C26BCC"/>
    <w:rsid w:val="00C313EC"/>
    <w:rsid w:val="00C3293D"/>
    <w:rsid w:val="00C34D8A"/>
    <w:rsid w:val="00C42E0D"/>
    <w:rsid w:val="00C43101"/>
    <w:rsid w:val="00C43855"/>
    <w:rsid w:val="00C4477F"/>
    <w:rsid w:val="00C456E7"/>
    <w:rsid w:val="00C477B3"/>
    <w:rsid w:val="00C53D98"/>
    <w:rsid w:val="00C5650E"/>
    <w:rsid w:val="00C6002D"/>
    <w:rsid w:val="00C61644"/>
    <w:rsid w:val="00C628D8"/>
    <w:rsid w:val="00C66556"/>
    <w:rsid w:val="00C70B7D"/>
    <w:rsid w:val="00C77D95"/>
    <w:rsid w:val="00C77FE9"/>
    <w:rsid w:val="00C80231"/>
    <w:rsid w:val="00C834E1"/>
    <w:rsid w:val="00C8650F"/>
    <w:rsid w:val="00C927AD"/>
    <w:rsid w:val="00C97A0C"/>
    <w:rsid w:val="00CA13BB"/>
    <w:rsid w:val="00CB2C49"/>
    <w:rsid w:val="00CB2CE8"/>
    <w:rsid w:val="00CD0578"/>
    <w:rsid w:val="00CD2147"/>
    <w:rsid w:val="00CD500E"/>
    <w:rsid w:val="00CE30DB"/>
    <w:rsid w:val="00CE75F3"/>
    <w:rsid w:val="00CF2C23"/>
    <w:rsid w:val="00D05F98"/>
    <w:rsid w:val="00D06125"/>
    <w:rsid w:val="00D07706"/>
    <w:rsid w:val="00D129D6"/>
    <w:rsid w:val="00D14DD0"/>
    <w:rsid w:val="00D175DC"/>
    <w:rsid w:val="00D3221B"/>
    <w:rsid w:val="00D43312"/>
    <w:rsid w:val="00D45B7C"/>
    <w:rsid w:val="00D5371D"/>
    <w:rsid w:val="00D54195"/>
    <w:rsid w:val="00D54285"/>
    <w:rsid w:val="00D55FFA"/>
    <w:rsid w:val="00D65F91"/>
    <w:rsid w:val="00D72EDC"/>
    <w:rsid w:val="00D72F9F"/>
    <w:rsid w:val="00D73132"/>
    <w:rsid w:val="00D731BB"/>
    <w:rsid w:val="00D80F9F"/>
    <w:rsid w:val="00D8574C"/>
    <w:rsid w:val="00D87CAF"/>
    <w:rsid w:val="00D87FAD"/>
    <w:rsid w:val="00D91DC6"/>
    <w:rsid w:val="00D942E6"/>
    <w:rsid w:val="00D96E33"/>
    <w:rsid w:val="00DA4650"/>
    <w:rsid w:val="00DB25D1"/>
    <w:rsid w:val="00DC066C"/>
    <w:rsid w:val="00DC336E"/>
    <w:rsid w:val="00DC439D"/>
    <w:rsid w:val="00DC6452"/>
    <w:rsid w:val="00DD4D12"/>
    <w:rsid w:val="00DE2DA0"/>
    <w:rsid w:val="00DF2270"/>
    <w:rsid w:val="00DF7657"/>
    <w:rsid w:val="00E00ABB"/>
    <w:rsid w:val="00E01595"/>
    <w:rsid w:val="00E10536"/>
    <w:rsid w:val="00E1144F"/>
    <w:rsid w:val="00E13C40"/>
    <w:rsid w:val="00E13E10"/>
    <w:rsid w:val="00E177F4"/>
    <w:rsid w:val="00E26505"/>
    <w:rsid w:val="00E31C45"/>
    <w:rsid w:val="00E3294E"/>
    <w:rsid w:val="00E3739F"/>
    <w:rsid w:val="00E520FA"/>
    <w:rsid w:val="00E52ADF"/>
    <w:rsid w:val="00E55960"/>
    <w:rsid w:val="00E62438"/>
    <w:rsid w:val="00E66B33"/>
    <w:rsid w:val="00E740DE"/>
    <w:rsid w:val="00E76AB5"/>
    <w:rsid w:val="00E82171"/>
    <w:rsid w:val="00E82475"/>
    <w:rsid w:val="00E85B9F"/>
    <w:rsid w:val="00E85FBB"/>
    <w:rsid w:val="00E95CDE"/>
    <w:rsid w:val="00EA2810"/>
    <w:rsid w:val="00EA43BC"/>
    <w:rsid w:val="00EA4C25"/>
    <w:rsid w:val="00EA7AC6"/>
    <w:rsid w:val="00EB2B2C"/>
    <w:rsid w:val="00EB634C"/>
    <w:rsid w:val="00EB6E0C"/>
    <w:rsid w:val="00EC7538"/>
    <w:rsid w:val="00ED2DB5"/>
    <w:rsid w:val="00ED64DB"/>
    <w:rsid w:val="00EE3B0B"/>
    <w:rsid w:val="00EE7B7D"/>
    <w:rsid w:val="00EF2739"/>
    <w:rsid w:val="00EF3946"/>
    <w:rsid w:val="00F051F2"/>
    <w:rsid w:val="00F06B99"/>
    <w:rsid w:val="00F130EF"/>
    <w:rsid w:val="00F24A3C"/>
    <w:rsid w:val="00F26E37"/>
    <w:rsid w:val="00F31ED4"/>
    <w:rsid w:val="00F33E80"/>
    <w:rsid w:val="00F33F79"/>
    <w:rsid w:val="00F360BF"/>
    <w:rsid w:val="00F36EF1"/>
    <w:rsid w:val="00F40E8F"/>
    <w:rsid w:val="00F504D3"/>
    <w:rsid w:val="00F567FF"/>
    <w:rsid w:val="00F57AD3"/>
    <w:rsid w:val="00F70ACB"/>
    <w:rsid w:val="00F71B3C"/>
    <w:rsid w:val="00F71CE4"/>
    <w:rsid w:val="00F739CF"/>
    <w:rsid w:val="00F7550C"/>
    <w:rsid w:val="00F82E88"/>
    <w:rsid w:val="00F84AC8"/>
    <w:rsid w:val="00F92C24"/>
    <w:rsid w:val="00F94537"/>
    <w:rsid w:val="00FA2636"/>
    <w:rsid w:val="00FA29E4"/>
    <w:rsid w:val="00FA3D70"/>
    <w:rsid w:val="00FA6D45"/>
    <w:rsid w:val="00FB04F8"/>
    <w:rsid w:val="00FB3A7F"/>
    <w:rsid w:val="00FC16B7"/>
    <w:rsid w:val="00FC33A8"/>
    <w:rsid w:val="00FC39DF"/>
    <w:rsid w:val="00FD0805"/>
    <w:rsid w:val="00FE04E7"/>
    <w:rsid w:val="00FE34EA"/>
    <w:rsid w:val="00FE5002"/>
    <w:rsid w:val="00FF1D1D"/>
    <w:rsid w:val="00FF4126"/>
    <w:rsid w:val="00FF4959"/>
    <w:rsid w:val="00FF5E51"/>
    <w:rsid w:val="01063EEA"/>
    <w:rsid w:val="01388962"/>
    <w:rsid w:val="01644230"/>
    <w:rsid w:val="0181085C"/>
    <w:rsid w:val="01823A82"/>
    <w:rsid w:val="01F16892"/>
    <w:rsid w:val="02401608"/>
    <w:rsid w:val="02842F3D"/>
    <w:rsid w:val="02DA33B1"/>
    <w:rsid w:val="0334AEFF"/>
    <w:rsid w:val="035FDE0E"/>
    <w:rsid w:val="036D2A04"/>
    <w:rsid w:val="03AEC2CC"/>
    <w:rsid w:val="03C064D2"/>
    <w:rsid w:val="04178E92"/>
    <w:rsid w:val="041C73C9"/>
    <w:rsid w:val="043070E7"/>
    <w:rsid w:val="04330014"/>
    <w:rsid w:val="045B36CE"/>
    <w:rsid w:val="048A0BBA"/>
    <w:rsid w:val="049BE2F2"/>
    <w:rsid w:val="04CE43E4"/>
    <w:rsid w:val="04DEE8CF"/>
    <w:rsid w:val="05CE5B7F"/>
    <w:rsid w:val="05DF19B4"/>
    <w:rsid w:val="069EE2C7"/>
    <w:rsid w:val="07485EF2"/>
    <w:rsid w:val="078BBA34"/>
    <w:rsid w:val="080B1774"/>
    <w:rsid w:val="08218ACB"/>
    <w:rsid w:val="0832C8CC"/>
    <w:rsid w:val="085E6744"/>
    <w:rsid w:val="08780326"/>
    <w:rsid w:val="08B81B16"/>
    <w:rsid w:val="08D29124"/>
    <w:rsid w:val="090B9FBC"/>
    <w:rsid w:val="09278A95"/>
    <w:rsid w:val="097CC50B"/>
    <w:rsid w:val="098D4C67"/>
    <w:rsid w:val="09ECECE7"/>
    <w:rsid w:val="0A03541B"/>
    <w:rsid w:val="0A4C2342"/>
    <w:rsid w:val="0A58B258"/>
    <w:rsid w:val="0A6D84DB"/>
    <w:rsid w:val="0B3F3C16"/>
    <w:rsid w:val="0B70C89C"/>
    <w:rsid w:val="0B7F2C55"/>
    <w:rsid w:val="0BB4BDBB"/>
    <w:rsid w:val="0CD8104C"/>
    <w:rsid w:val="0D4D86A3"/>
    <w:rsid w:val="0D8CD9EA"/>
    <w:rsid w:val="0DB634E3"/>
    <w:rsid w:val="0DE71A91"/>
    <w:rsid w:val="0DFBB4D0"/>
    <w:rsid w:val="0E1453A6"/>
    <w:rsid w:val="0E251BE7"/>
    <w:rsid w:val="0E29BF98"/>
    <w:rsid w:val="0E60BD8A"/>
    <w:rsid w:val="0E6AF358"/>
    <w:rsid w:val="0EAC9917"/>
    <w:rsid w:val="0ED1C89A"/>
    <w:rsid w:val="0EE0D214"/>
    <w:rsid w:val="0F60ADAB"/>
    <w:rsid w:val="0F723620"/>
    <w:rsid w:val="0FD9F015"/>
    <w:rsid w:val="0FFC8DEB"/>
    <w:rsid w:val="10160AA4"/>
    <w:rsid w:val="1019A63A"/>
    <w:rsid w:val="10202C12"/>
    <w:rsid w:val="1052D8B7"/>
    <w:rsid w:val="106A4A9B"/>
    <w:rsid w:val="106D98FB"/>
    <w:rsid w:val="107E4913"/>
    <w:rsid w:val="10AC1041"/>
    <w:rsid w:val="10D992D1"/>
    <w:rsid w:val="11381017"/>
    <w:rsid w:val="11398800"/>
    <w:rsid w:val="11780346"/>
    <w:rsid w:val="1194362A"/>
    <w:rsid w:val="11DA07AC"/>
    <w:rsid w:val="11F44A00"/>
    <w:rsid w:val="127A5026"/>
    <w:rsid w:val="12F5C143"/>
    <w:rsid w:val="12FB28BD"/>
    <w:rsid w:val="131B0650"/>
    <w:rsid w:val="1330D468"/>
    <w:rsid w:val="13586108"/>
    <w:rsid w:val="13636299"/>
    <w:rsid w:val="1375D80D"/>
    <w:rsid w:val="138E75E8"/>
    <w:rsid w:val="142DB45F"/>
    <w:rsid w:val="142ECE15"/>
    <w:rsid w:val="14624B34"/>
    <w:rsid w:val="14BEBA9F"/>
    <w:rsid w:val="15651D8B"/>
    <w:rsid w:val="16B6AD0A"/>
    <w:rsid w:val="16C59615"/>
    <w:rsid w:val="16EE9D62"/>
    <w:rsid w:val="170D6B23"/>
    <w:rsid w:val="17719096"/>
    <w:rsid w:val="1793A775"/>
    <w:rsid w:val="17A4BD09"/>
    <w:rsid w:val="17AB6442"/>
    <w:rsid w:val="17FC6EA6"/>
    <w:rsid w:val="18059F04"/>
    <w:rsid w:val="1838006C"/>
    <w:rsid w:val="1842165B"/>
    <w:rsid w:val="1863BB4B"/>
    <w:rsid w:val="18F1CEAA"/>
    <w:rsid w:val="1922996B"/>
    <w:rsid w:val="1947BF8C"/>
    <w:rsid w:val="197C39A0"/>
    <w:rsid w:val="19852033"/>
    <w:rsid w:val="199A7738"/>
    <w:rsid w:val="19A015EC"/>
    <w:rsid w:val="19BC2DDA"/>
    <w:rsid w:val="19F6022B"/>
    <w:rsid w:val="1A79B20F"/>
    <w:rsid w:val="1A8D9F0B"/>
    <w:rsid w:val="1AA107E3"/>
    <w:rsid w:val="1AE889A2"/>
    <w:rsid w:val="1AFF3DF7"/>
    <w:rsid w:val="1B313B57"/>
    <w:rsid w:val="1B92FFF8"/>
    <w:rsid w:val="1BB41956"/>
    <w:rsid w:val="1BBE999D"/>
    <w:rsid w:val="1C642B12"/>
    <w:rsid w:val="1C988DAC"/>
    <w:rsid w:val="1C9B0E58"/>
    <w:rsid w:val="1CDEEC7F"/>
    <w:rsid w:val="1D18FBAD"/>
    <w:rsid w:val="1D8A2501"/>
    <w:rsid w:val="1D9ABF5D"/>
    <w:rsid w:val="1DA52704"/>
    <w:rsid w:val="1DFBF3EA"/>
    <w:rsid w:val="1E36DEB9"/>
    <w:rsid w:val="1E3BBCB3"/>
    <w:rsid w:val="1E3C9361"/>
    <w:rsid w:val="1E4D5B27"/>
    <w:rsid w:val="1E7CB03B"/>
    <w:rsid w:val="1EAEDD9F"/>
    <w:rsid w:val="1EBE91AB"/>
    <w:rsid w:val="1ED92058"/>
    <w:rsid w:val="1F517BEA"/>
    <w:rsid w:val="1FD34B82"/>
    <w:rsid w:val="1FDD7D7D"/>
    <w:rsid w:val="1FF86E4E"/>
    <w:rsid w:val="200BD24D"/>
    <w:rsid w:val="2019507C"/>
    <w:rsid w:val="201A8AE5"/>
    <w:rsid w:val="205A620C"/>
    <w:rsid w:val="206543AF"/>
    <w:rsid w:val="206CA3C0"/>
    <w:rsid w:val="20AF4EC4"/>
    <w:rsid w:val="20BD0BFE"/>
    <w:rsid w:val="20FB1F49"/>
    <w:rsid w:val="214C884B"/>
    <w:rsid w:val="214F7076"/>
    <w:rsid w:val="21778B19"/>
    <w:rsid w:val="218F33AF"/>
    <w:rsid w:val="219559B9"/>
    <w:rsid w:val="2251FBFD"/>
    <w:rsid w:val="22F39B87"/>
    <w:rsid w:val="22F98D07"/>
    <w:rsid w:val="233917A0"/>
    <w:rsid w:val="234C39A1"/>
    <w:rsid w:val="234CE138"/>
    <w:rsid w:val="239F5FE5"/>
    <w:rsid w:val="23BB743B"/>
    <w:rsid w:val="23D08237"/>
    <w:rsid w:val="23E5C505"/>
    <w:rsid w:val="23EDCC5E"/>
    <w:rsid w:val="23F5B9E4"/>
    <w:rsid w:val="248CF7E0"/>
    <w:rsid w:val="24CCFA7B"/>
    <w:rsid w:val="24F6D885"/>
    <w:rsid w:val="253FB6BC"/>
    <w:rsid w:val="2541D33F"/>
    <w:rsid w:val="25819566"/>
    <w:rsid w:val="26079CDA"/>
    <w:rsid w:val="2652C0BD"/>
    <w:rsid w:val="2691B306"/>
    <w:rsid w:val="26AE131A"/>
    <w:rsid w:val="26CE5D8C"/>
    <w:rsid w:val="270901DD"/>
    <w:rsid w:val="271D65C7"/>
    <w:rsid w:val="2722C03B"/>
    <w:rsid w:val="27F737C1"/>
    <w:rsid w:val="286C12EA"/>
    <w:rsid w:val="286D8121"/>
    <w:rsid w:val="2873BA2B"/>
    <w:rsid w:val="2899B9BA"/>
    <w:rsid w:val="28CEE80B"/>
    <w:rsid w:val="28D04EBE"/>
    <w:rsid w:val="28E20BF2"/>
    <w:rsid w:val="29704286"/>
    <w:rsid w:val="29A06B9E"/>
    <w:rsid w:val="29A43102"/>
    <w:rsid w:val="29B49369"/>
    <w:rsid w:val="2A032AE1"/>
    <w:rsid w:val="2A0F06D5"/>
    <w:rsid w:val="2A69544C"/>
    <w:rsid w:val="2A968A09"/>
    <w:rsid w:val="2AE7EDF7"/>
    <w:rsid w:val="2B01EEE2"/>
    <w:rsid w:val="2B1B6DC2"/>
    <w:rsid w:val="2B31C34B"/>
    <w:rsid w:val="2B4BDB1B"/>
    <w:rsid w:val="2B9498D4"/>
    <w:rsid w:val="2B98418F"/>
    <w:rsid w:val="2BFCAD19"/>
    <w:rsid w:val="2C4F5138"/>
    <w:rsid w:val="2C665FAB"/>
    <w:rsid w:val="2C7E0147"/>
    <w:rsid w:val="2C83BE58"/>
    <w:rsid w:val="2C907204"/>
    <w:rsid w:val="2CE4D201"/>
    <w:rsid w:val="2D39D088"/>
    <w:rsid w:val="2D3A2640"/>
    <w:rsid w:val="2D8BE2E0"/>
    <w:rsid w:val="2D9C9C2A"/>
    <w:rsid w:val="2DBAB29B"/>
    <w:rsid w:val="2E43AAB7"/>
    <w:rsid w:val="2E806A3E"/>
    <w:rsid w:val="2EA902D9"/>
    <w:rsid w:val="2ED74CFF"/>
    <w:rsid w:val="2EF63EB8"/>
    <w:rsid w:val="2F016571"/>
    <w:rsid w:val="2F071610"/>
    <w:rsid w:val="2F25FDCA"/>
    <w:rsid w:val="2F386C8B"/>
    <w:rsid w:val="2F5EA6BB"/>
    <w:rsid w:val="2FB5D59B"/>
    <w:rsid w:val="2FD8B625"/>
    <w:rsid w:val="2FFCBE31"/>
    <w:rsid w:val="30025D7A"/>
    <w:rsid w:val="304B5009"/>
    <w:rsid w:val="30C84DE5"/>
    <w:rsid w:val="310CFB06"/>
    <w:rsid w:val="3127A270"/>
    <w:rsid w:val="31988E92"/>
    <w:rsid w:val="31B36B09"/>
    <w:rsid w:val="31EC72B9"/>
    <w:rsid w:val="3224530C"/>
    <w:rsid w:val="322A3F55"/>
    <w:rsid w:val="325B565A"/>
    <w:rsid w:val="3282CA0E"/>
    <w:rsid w:val="32A1FD8D"/>
    <w:rsid w:val="32ABC8AE"/>
    <w:rsid w:val="33345EF3"/>
    <w:rsid w:val="333DB319"/>
    <w:rsid w:val="33464271"/>
    <w:rsid w:val="33629795"/>
    <w:rsid w:val="33847932"/>
    <w:rsid w:val="33C6D684"/>
    <w:rsid w:val="33D21268"/>
    <w:rsid w:val="33E339A4"/>
    <w:rsid w:val="3407EA35"/>
    <w:rsid w:val="343B10D7"/>
    <w:rsid w:val="345F4332"/>
    <w:rsid w:val="348BA679"/>
    <w:rsid w:val="34EA5FE7"/>
    <w:rsid w:val="3506CD1D"/>
    <w:rsid w:val="3524137B"/>
    <w:rsid w:val="355BF3CE"/>
    <w:rsid w:val="35834BC9"/>
    <w:rsid w:val="35AADC70"/>
    <w:rsid w:val="35E3774E"/>
    <w:rsid w:val="35FDA848"/>
    <w:rsid w:val="3651A1BE"/>
    <w:rsid w:val="36527269"/>
    <w:rsid w:val="366FFD3D"/>
    <w:rsid w:val="374A5ED2"/>
    <w:rsid w:val="378B24D9"/>
    <w:rsid w:val="379290EC"/>
    <w:rsid w:val="3804FF8A"/>
    <w:rsid w:val="381FA37E"/>
    <w:rsid w:val="383608B8"/>
    <w:rsid w:val="38753E87"/>
    <w:rsid w:val="38D51B6E"/>
    <w:rsid w:val="38E62F33"/>
    <w:rsid w:val="3939B2AC"/>
    <w:rsid w:val="39782D36"/>
    <w:rsid w:val="39DEF1FA"/>
    <w:rsid w:val="3AD070B4"/>
    <w:rsid w:val="3AF50262"/>
    <w:rsid w:val="3B23CEB0"/>
    <w:rsid w:val="3B3A802A"/>
    <w:rsid w:val="3B45C4E9"/>
    <w:rsid w:val="3B55B9C8"/>
    <w:rsid w:val="3BACDF49"/>
    <w:rsid w:val="3BCD6791"/>
    <w:rsid w:val="3BD62AB2"/>
    <w:rsid w:val="3D5EDC3F"/>
    <w:rsid w:val="3D6937F2"/>
    <w:rsid w:val="3DA6CD72"/>
    <w:rsid w:val="3DD0B846"/>
    <w:rsid w:val="3E19EF68"/>
    <w:rsid w:val="3E24E63B"/>
    <w:rsid w:val="3E2C6124"/>
    <w:rsid w:val="3E367F5E"/>
    <w:rsid w:val="3E54524C"/>
    <w:rsid w:val="3E8C4D66"/>
    <w:rsid w:val="3E8D5A8A"/>
    <w:rsid w:val="3EA54A3C"/>
    <w:rsid w:val="3F5570B7"/>
    <w:rsid w:val="3F5F9B0A"/>
    <w:rsid w:val="3FC0B69C"/>
    <w:rsid w:val="4007CDBC"/>
    <w:rsid w:val="40405FC1"/>
    <w:rsid w:val="40411A9D"/>
    <w:rsid w:val="40D788E9"/>
    <w:rsid w:val="40DAB057"/>
    <w:rsid w:val="40DFBC3C"/>
    <w:rsid w:val="40F14118"/>
    <w:rsid w:val="419C6FD8"/>
    <w:rsid w:val="41C75C8D"/>
    <w:rsid w:val="41DE81BB"/>
    <w:rsid w:val="41EFC6E5"/>
    <w:rsid w:val="4288BA9A"/>
    <w:rsid w:val="428A1215"/>
    <w:rsid w:val="42A638FF"/>
    <w:rsid w:val="42B7B11B"/>
    <w:rsid w:val="42DDA6B7"/>
    <w:rsid w:val="42E18421"/>
    <w:rsid w:val="4311112C"/>
    <w:rsid w:val="432B3AC8"/>
    <w:rsid w:val="433859EE"/>
    <w:rsid w:val="4340DC96"/>
    <w:rsid w:val="443631B6"/>
    <w:rsid w:val="445355F5"/>
    <w:rsid w:val="44842E09"/>
    <w:rsid w:val="448F3B60"/>
    <w:rsid w:val="4495FF7D"/>
    <w:rsid w:val="44A76041"/>
    <w:rsid w:val="44E373B1"/>
    <w:rsid w:val="45086425"/>
    <w:rsid w:val="45140DF6"/>
    <w:rsid w:val="4551ABCE"/>
    <w:rsid w:val="4594E76E"/>
    <w:rsid w:val="45C40A95"/>
    <w:rsid w:val="46281066"/>
    <w:rsid w:val="462F8991"/>
    <w:rsid w:val="46B8CF11"/>
    <w:rsid w:val="472232C9"/>
    <w:rsid w:val="47A86159"/>
    <w:rsid w:val="47B14149"/>
    <w:rsid w:val="47B65E27"/>
    <w:rsid w:val="47DFD034"/>
    <w:rsid w:val="47F98011"/>
    <w:rsid w:val="4861FAAB"/>
    <w:rsid w:val="48A6A2FF"/>
    <w:rsid w:val="48A6F9EC"/>
    <w:rsid w:val="48E8C1EC"/>
    <w:rsid w:val="48FC9734"/>
    <w:rsid w:val="4926C718"/>
    <w:rsid w:val="4929A986"/>
    <w:rsid w:val="494EF2A8"/>
    <w:rsid w:val="498F9959"/>
    <w:rsid w:val="49A8318F"/>
    <w:rsid w:val="49C20062"/>
    <w:rsid w:val="49D00D31"/>
    <w:rsid w:val="49FD9D43"/>
    <w:rsid w:val="4A66BA8A"/>
    <w:rsid w:val="4A89C483"/>
    <w:rsid w:val="4AE04C13"/>
    <w:rsid w:val="4B52B535"/>
    <w:rsid w:val="4B54242D"/>
    <w:rsid w:val="4BA47285"/>
    <w:rsid w:val="4BFEC284"/>
    <w:rsid w:val="4C17CBFE"/>
    <w:rsid w:val="4CB6C606"/>
    <w:rsid w:val="4D0E8E55"/>
    <w:rsid w:val="4D2406CF"/>
    <w:rsid w:val="4D304C38"/>
    <w:rsid w:val="4D851703"/>
    <w:rsid w:val="4DA516E7"/>
    <w:rsid w:val="4DE381CB"/>
    <w:rsid w:val="4DE75DEF"/>
    <w:rsid w:val="4DFA63C2"/>
    <w:rsid w:val="4E8A55F7"/>
    <w:rsid w:val="4ED676E1"/>
    <w:rsid w:val="4EFC0493"/>
    <w:rsid w:val="4F0E41FD"/>
    <w:rsid w:val="4F63C931"/>
    <w:rsid w:val="4F75BE59"/>
    <w:rsid w:val="4FCCC8A6"/>
    <w:rsid w:val="4FE8A8F4"/>
    <w:rsid w:val="5028EE49"/>
    <w:rsid w:val="506C28C5"/>
    <w:rsid w:val="50785D0A"/>
    <w:rsid w:val="5081F23E"/>
    <w:rsid w:val="50BCB7C5"/>
    <w:rsid w:val="50D5C6BB"/>
    <w:rsid w:val="511E7CD2"/>
    <w:rsid w:val="51350AE3"/>
    <w:rsid w:val="5174D84A"/>
    <w:rsid w:val="518AEF9F"/>
    <w:rsid w:val="522109C0"/>
    <w:rsid w:val="522AC74B"/>
    <w:rsid w:val="522F360D"/>
    <w:rsid w:val="52725958"/>
    <w:rsid w:val="529F70BC"/>
    <w:rsid w:val="52A68C4E"/>
    <w:rsid w:val="52DD92C1"/>
    <w:rsid w:val="5310A8AB"/>
    <w:rsid w:val="537D296D"/>
    <w:rsid w:val="53C697AC"/>
    <w:rsid w:val="5407B8AD"/>
    <w:rsid w:val="540FB0AC"/>
    <w:rsid w:val="546979BF"/>
    <w:rsid w:val="54D6DC79"/>
    <w:rsid w:val="54D95ADE"/>
    <w:rsid w:val="54DACCBE"/>
    <w:rsid w:val="5501F066"/>
    <w:rsid w:val="5502FDCA"/>
    <w:rsid w:val="550C51ED"/>
    <w:rsid w:val="556406E0"/>
    <w:rsid w:val="55D762AF"/>
    <w:rsid w:val="56054A20"/>
    <w:rsid w:val="5630D930"/>
    <w:rsid w:val="564E0970"/>
    <w:rsid w:val="566D8C3A"/>
    <w:rsid w:val="56C18790"/>
    <w:rsid w:val="56C4C319"/>
    <w:rsid w:val="56CD3D59"/>
    <w:rsid w:val="5731722A"/>
    <w:rsid w:val="5789D1FD"/>
    <w:rsid w:val="57988F22"/>
    <w:rsid w:val="579BA147"/>
    <w:rsid w:val="57A90807"/>
    <w:rsid w:val="57E6BD3A"/>
    <w:rsid w:val="5822DCD3"/>
    <w:rsid w:val="583925C3"/>
    <w:rsid w:val="586D8B8E"/>
    <w:rsid w:val="58C662BD"/>
    <w:rsid w:val="58CF1E07"/>
    <w:rsid w:val="58CF5B81"/>
    <w:rsid w:val="58F78E63"/>
    <w:rsid w:val="59B4B23F"/>
    <w:rsid w:val="59D3F360"/>
    <w:rsid w:val="59EAEC27"/>
    <w:rsid w:val="5A02F30C"/>
    <w:rsid w:val="5A1A489B"/>
    <w:rsid w:val="5AE0A8C9"/>
    <w:rsid w:val="5B3DF67D"/>
    <w:rsid w:val="5B70B509"/>
    <w:rsid w:val="5BB40ECC"/>
    <w:rsid w:val="5BB9220B"/>
    <w:rsid w:val="5C2A387C"/>
    <w:rsid w:val="5C6C8838"/>
    <w:rsid w:val="5CDFA6C7"/>
    <w:rsid w:val="5D02CFC0"/>
    <w:rsid w:val="5D2A6B3E"/>
    <w:rsid w:val="5D7924C7"/>
    <w:rsid w:val="5D7F8315"/>
    <w:rsid w:val="5E01F7C2"/>
    <w:rsid w:val="5E7157B9"/>
    <w:rsid w:val="5E7351C9"/>
    <w:rsid w:val="5EDCD390"/>
    <w:rsid w:val="5F1A886D"/>
    <w:rsid w:val="5FA8AA31"/>
    <w:rsid w:val="5FB419EC"/>
    <w:rsid w:val="5FE8D3EB"/>
    <w:rsid w:val="601076FE"/>
    <w:rsid w:val="60299C3A"/>
    <w:rsid w:val="607411F5"/>
    <w:rsid w:val="60B0C589"/>
    <w:rsid w:val="60C72A37"/>
    <w:rsid w:val="60FEA52B"/>
    <w:rsid w:val="62190CDE"/>
    <w:rsid w:val="62B0A85B"/>
    <w:rsid w:val="62B37046"/>
    <w:rsid w:val="62DE4482"/>
    <w:rsid w:val="62EBBAAE"/>
    <w:rsid w:val="63609754"/>
    <w:rsid w:val="6420B67C"/>
    <w:rsid w:val="64315B67"/>
    <w:rsid w:val="6470D49F"/>
    <w:rsid w:val="64878B0F"/>
    <w:rsid w:val="64A7546F"/>
    <w:rsid w:val="64C50254"/>
    <w:rsid w:val="64C6C0DE"/>
    <w:rsid w:val="65164DDB"/>
    <w:rsid w:val="6572F267"/>
    <w:rsid w:val="659D376C"/>
    <w:rsid w:val="65ACD877"/>
    <w:rsid w:val="65AD6E3E"/>
    <w:rsid w:val="65B43B95"/>
    <w:rsid w:val="66167D22"/>
    <w:rsid w:val="66D3D2B1"/>
    <w:rsid w:val="66EA99DB"/>
    <w:rsid w:val="676D70EC"/>
    <w:rsid w:val="6782E6E1"/>
    <w:rsid w:val="67B876F6"/>
    <w:rsid w:val="67CA7C94"/>
    <w:rsid w:val="67EEF6CE"/>
    <w:rsid w:val="680B2345"/>
    <w:rsid w:val="681CB7A9"/>
    <w:rsid w:val="68357A64"/>
    <w:rsid w:val="6857A278"/>
    <w:rsid w:val="68594CA7"/>
    <w:rsid w:val="68CCB2BF"/>
    <w:rsid w:val="68CFA15E"/>
    <w:rsid w:val="68D550CB"/>
    <w:rsid w:val="68D8239C"/>
    <w:rsid w:val="6924CF64"/>
    <w:rsid w:val="695F463A"/>
    <w:rsid w:val="698AC72F"/>
    <w:rsid w:val="69C6FE1F"/>
    <w:rsid w:val="6A0D5E84"/>
    <w:rsid w:val="6A219A06"/>
    <w:rsid w:val="6A53EA80"/>
    <w:rsid w:val="6AF03FA6"/>
    <w:rsid w:val="6B2ABB1D"/>
    <w:rsid w:val="6B336042"/>
    <w:rsid w:val="6B5FC4C0"/>
    <w:rsid w:val="6B83BC39"/>
    <w:rsid w:val="6BC46F1A"/>
    <w:rsid w:val="6C071A7E"/>
    <w:rsid w:val="6CBA0FCF"/>
    <w:rsid w:val="6D031E17"/>
    <w:rsid w:val="6D04912D"/>
    <w:rsid w:val="6D341F39"/>
    <w:rsid w:val="6D3D198E"/>
    <w:rsid w:val="6E0E901D"/>
    <w:rsid w:val="6E19FAC8"/>
    <w:rsid w:val="6E549640"/>
    <w:rsid w:val="6E66BD50"/>
    <w:rsid w:val="6EA3F97B"/>
    <w:rsid w:val="6EEDBE3A"/>
    <w:rsid w:val="6F164795"/>
    <w:rsid w:val="6F3BE72F"/>
    <w:rsid w:val="6F405034"/>
    <w:rsid w:val="6F99910C"/>
    <w:rsid w:val="6F9A1678"/>
    <w:rsid w:val="6FB140E0"/>
    <w:rsid w:val="6FCA3DB6"/>
    <w:rsid w:val="6FCCCFFE"/>
    <w:rsid w:val="700A2BFB"/>
    <w:rsid w:val="7016E39A"/>
    <w:rsid w:val="70835F2B"/>
    <w:rsid w:val="709C0333"/>
    <w:rsid w:val="7135616D"/>
    <w:rsid w:val="714630DF"/>
    <w:rsid w:val="71967EA0"/>
    <w:rsid w:val="7199FC2B"/>
    <w:rsid w:val="71C401B9"/>
    <w:rsid w:val="72583B3B"/>
    <w:rsid w:val="725CB65E"/>
    <w:rsid w:val="72629217"/>
    <w:rsid w:val="726A40B2"/>
    <w:rsid w:val="72723322"/>
    <w:rsid w:val="72DCC374"/>
    <w:rsid w:val="733FDFB0"/>
    <w:rsid w:val="738F4518"/>
    <w:rsid w:val="73B237F2"/>
    <w:rsid w:val="73C017E3"/>
    <w:rsid w:val="73C91CE3"/>
    <w:rsid w:val="73F6D631"/>
    <w:rsid w:val="73FA3DA0"/>
    <w:rsid w:val="74009D64"/>
    <w:rsid w:val="74112D37"/>
    <w:rsid w:val="7423FC54"/>
    <w:rsid w:val="742AB6D4"/>
    <w:rsid w:val="7475EF68"/>
    <w:rsid w:val="7498CDE7"/>
    <w:rsid w:val="74ABF957"/>
    <w:rsid w:val="74B38AA5"/>
    <w:rsid w:val="7514E26E"/>
    <w:rsid w:val="7548E362"/>
    <w:rsid w:val="754A76BD"/>
    <w:rsid w:val="75719494"/>
    <w:rsid w:val="7578496F"/>
    <w:rsid w:val="7583382C"/>
    <w:rsid w:val="75D67C13"/>
    <w:rsid w:val="75E6C147"/>
    <w:rsid w:val="7641F22A"/>
    <w:rsid w:val="7672FD7F"/>
    <w:rsid w:val="769ED2B4"/>
    <w:rsid w:val="77149F3A"/>
    <w:rsid w:val="773D5BDC"/>
    <w:rsid w:val="77502AF9"/>
    <w:rsid w:val="7756E579"/>
    <w:rsid w:val="779EA878"/>
    <w:rsid w:val="77AD5E54"/>
    <w:rsid w:val="77CD7852"/>
    <w:rsid w:val="78405278"/>
    <w:rsid w:val="789933C1"/>
    <w:rsid w:val="78C7E276"/>
    <w:rsid w:val="78DE9268"/>
    <w:rsid w:val="7917DB7A"/>
    <w:rsid w:val="7931116D"/>
    <w:rsid w:val="793C5703"/>
    <w:rsid w:val="7959304A"/>
    <w:rsid w:val="797CB5BA"/>
    <w:rsid w:val="79AA961A"/>
    <w:rsid w:val="79D21DA4"/>
    <w:rsid w:val="79D438EA"/>
    <w:rsid w:val="7A0C87DA"/>
    <w:rsid w:val="7A385E67"/>
    <w:rsid w:val="7A5EF8DB"/>
    <w:rsid w:val="7A8AF061"/>
    <w:rsid w:val="7ADBD84E"/>
    <w:rsid w:val="7AF500AB"/>
    <w:rsid w:val="7B44A8E0"/>
    <w:rsid w:val="7B5FB52B"/>
    <w:rsid w:val="7BA61176"/>
    <w:rsid w:val="7BB09DA1"/>
    <w:rsid w:val="7BC2B801"/>
    <w:rsid w:val="7CC62E1E"/>
    <w:rsid w:val="7CEF8BDE"/>
    <w:rsid w:val="7D0F3F72"/>
    <w:rsid w:val="7D220A21"/>
    <w:rsid w:val="7D56D6CC"/>
    <w:rsid w:val="7D6A5E7E"/>
    <w:rsid w:val="7D74B2B3"/>
    <w:rsid w:val="7DBB791B"/>
    <w:rsid w:val="7DDD7184"/>
    <w:rsid w:val="7E09787E"/>
    <w:rsid w:val="7F087545"/>
    <w:rsid w:val="7F21B6FB"/>
    <w:rsid w:val="7FB8D4E0"/>
    <w:rsid w:val="7FCD2CAE"/>
    <w:rsid w:val="7FD2B0E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D7E7DFD"/>
  <w15:docId w15:val="{C8561BEA-25CF-4165-98F9-409011602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hAnsi="Calibri" w:eastAsia="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23331"/>
    <w:pPr>
      <w:spacing w:after="60"/>
    </w:pPr>
    <w:rPr>
      <w:rFonts w:ascii="Times New Roman" w:hAnsi="Times New Roman"/>
      <w:sz w:val="24"/>
      <w:szCs w:val="22"/>
    </w:rPr>
  </w:style>
  <w:style w:type="paragraph" w:styleId="Heading1">
    <w:name w:val="heading 1"/>
    <w:basedOn w:val="Normal"/>
    <w:next w:val="Normal"/>
    <w:qFormat/>
    <w:rsid w:val="00F57AD3"/>
    <w:pPr>
      <w:keepNext/>
      <w:spacing w:before="240"/>
      <w:outlineLvl w:val="0"/>
    </w:pPr>
    <w:rPr>
      <w:rFonts w:ascii="Arial" w:hAnsi="Arial" w:cs="Arial"/>
      <w:b/>
      <w:bCs/>
      <w:kern w:val="32"/>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E74B5"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ED2DB5"/>
    <w:pPr>
      <w:tabs>
        <w:tab w:val="center" w:pos="4680"/>
        <w:tab w:val="right" w:pos="9360"/>
      </w:tabs>
      <w:spacing w:after="0"/>
    </w:pPr>
  </w:style>
  <w:style w:type="character" w:styleId="HeaderChar" w:customStyle="1">
    <w:name w:val="Header Char"/>
    <w:basedOn w:val="DefaultParagraphFont"/>
    <w:link w:val="Header"/>
    <w:uiPriority w:val="99"/>
    <w:semiHidden/>
    <w:rsid w:val="00ED2DB5"/>
  </w:style>
  <w:style w:type="paragraph" w:styleId="Footer">
    <w:name w:val="footer"/>
    <w:basedOn w:val="Normal"/>
    <w:link w:val="FooterChar"/>
    <w:uiPriority w:val="99"/>
    <w:unhideWhenUsed/>
    <w:rsid w:val="00ED2DB5"/>
    <w:pPr>
      <w:tabs>
        <w:tab w:val="center" w:pos="4680"/>
        <w:tab w:val="right" w:pos="9360"/>
      </w:tabs>
      <w:spacing w:after="0"/>
    </w:pPr>
  </w:style>
  <w:style w:type="character" w:styleId="FooterChar" w:customStyle="1">
    <w:name w:val="Footer Char"/>
    <w:basedOn w:val="DefaultParagraphFont"/>
    <w:link w:val="Footer"/>
    <w:uiPriority w:val="99"/>
    <w:rsid w:val="00ED2DB5"/>
  </w:style>
  <w:style w:type="character" w:styleId="PlaceholderText">
    <w:name w:val="Placeholder Text"/>
    <w:uiPriority w:val="99"/>
    <w:semiHidden/>
    <w:rsid w:val="003B0EA4"/>
    <w:rPr>
      <w:color w:val="808080"/>
    </w:rPr>
  </w:style>
  <w:style w:type="paragraph" w:styleId="BalloonText">
    <w:name w:val="Balloon Text"/>
    <w:basedOn w:val="Normal"/>
    <w:link w:val="BalloonTextChar"/>
    <w:uiPriority w:val="99"/>
    <w:semiHidden/>
    <w:unhideWhenUsed/>
    <w:rsid w:val="003B0EA4"/>
    <w:pPr>
      <w:spacing w:after="0"/>
    </w:pPr>
    <w:rPr>
      <w:rFonts w:ascii="Tahoma" w:hAnsi="Tahoma" w:cs="Tahoma"/>
      <w:sz w:val="16"/>
      <w:szCs w:val="16"/>
    </w:rPr>
  </w:style>
  <w:style w:type="character" w:styleId="BalloonTextChar" w:customStyle="1">
    <w:name w:val="Balloon Text Char"/>
    <w:link w:val="BalloonText"/>
    <w:uiPriority w:val="99"/>
    <w:semiHidden/>
    <w:rsid w:val="003B0EA4"/>
    <w:rPr>
      <w:rFonts w:ascii="Tahoma" w:hAnsi="Tahoma" w:cs="Tahoma"/>
      <w:sz w:val="16"/>
      <w:szCs w:val="16"/>
    </w:rPr>
  </w:style>
  <w:style w:type="paragraph" w:styleId="ListParagraph">
    <w:name w:val="List Paragraph"/>
    <w:basedOn w:val="Normal"/>
    <w:uiPriority w:val="34"/>
    <w:qFormat/>
    <w:rsid w:val="00497A53"/>
    <w:pPr>
      <w:ind w:left="720"/>
      <w:contextualSpacing/>
    </w:pPr>
  </w:style>
  <w:style w:type="table" w:styleId="TableGrid">
    <w:name w:val="Table Grid"/>
    <w:basedOn w:val="TableNormal"/>
    <w:uiPriority w:val="59"/>
    <w:rsid w:val="00804027"/>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Hyperlink">
    <w:name w:val="Hyperlink"/>
    <w:uiPriority w:val="99"/>
    <w:rsid w:val="00E26505"/>
    <w:rPr>
      <w:color w:val="0000FF"/>
      <w:u w:val="single"/>
    </w:rPr>
  </w:style>
  <w:style w:type="paragraph" w:styleId="Default" w:customStyle="1">
    <w:name w:val="Default"/>
    <w:rsid w:val="00F57AD3"/>
    <w:pPr>
      <w:widowControl w:val="0"/>
      <w:autoSpaceDE w:val="0"/>
      <w:autoSpaceDN w:val="0"/>
      <w:adjustRightInd w:val="0"/>
    </w:pPr>
    <w:rPr>
      <w:rFonts w:ascii="CMCS C 10" w:hAnsi="CMCS C 10" w:eastAsia="MS Mincho" w:cs="CMCS C 10"/>
      <w:color w:val="000000"/>
      <w:sz w:val="24"/>
      <w:szCs w:val="24"/>
      <w:lang w:eastAsia="ja-JP"/>
    </w:rPr>
  </w:style>
  <w:style w:type="paragraph" w:styleId="BodyText">
    <w:name w:val="Body Text"/>
    <w:basedOn w:val="Normal"/>
    <w:rsid w:val="009F535A"/>
    <w:pPr>
      <w:jc w:val="both"/>
    </w:pPr>
  </w:style>
  <w:style w:type="character" w:styleId="Heading2Char" w:customStyle="1">
    <w:name w:val="Heading 2 Char"/>
    <w:basedOn w:val="DefaultParagraphFont"/>
    <w:link w:val="Heading2"/>
    <w:uiPriority w:val="9"/>
    <w:rPr>
      <w:rFonts w:asciiTheme="majorHAnsi" w:hAnsiTheme="majorHAnsi" w:eastAsiaTheme="majorEastAsia" w:cstheme="majorBidi"/>
      <w:color w:val="2E74B5" w:themeColor="accent1" w:themeShade="BF"/>
      <w:sz w:val="26"/>
      <w:szCs w:val="26"/>
    </w:rPr>
  </w:style>
  <w:style w:type="paragraph" w:styleId="Caption">
    <w:name w:val="caption"/>
    <w:basedOn w:val="Normal"/>
    <w:next w:val="Normal"/>
    <w:uiPriority w:val="35"/>
    <w:unhideWhenUsed/>
    <w:qFormat/>
    <w:rsid w:val="002B3D6B"/>
    <w:pPr>
      <w:spacing w:after="200"/>
      <w:jc w:val="center"/>
    </w:pPr>
    <w:rPr>
      <w:iCs/>
      <w:color w:val="44546A" w:themeColor="text2"/>
      <w:sz w:val="22"/>
      <w:szCs w:val="18"/>
    </w:rPr>
  </w:style>
  <w:style w:type="paragraph" w:styleId="NormalWeb">
    <w:name w:val="Normal (Web)"/>
    <w:basedOn w:val="Normal"/>
    <w:uiPriority w:val="99"/>
    <w:semiHidden/>
    <w:unhideWhenUsed/>
    <w:rsid w:val="000D57A9"/>
    <w:pPr>
      <w:spacing w:before="100" w:beforeAutospacing="1" w:after="100" w:afterAutospacing="1"/>
    </w:pPr>
    <w:rPr>
      <w:rFonts w:eastAsia="Times New Roman"/>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709371">
      <w:bodyDiv w:val="1"/>
      <w:marLeft w:val="0"/>
      <w:marRight w:val="0"/>
      <w:marTop w:val="0"/>
      <w:marBottom w:val="0"/>
      <w:divBdr>
        <w:top w:val="none" w:sz="0" w:space="0" w:color="auto"/>
        <w:left w:val="none" w:sz="0" w:space="0" w:color="auto"/>
        <w:bottom w:val="none" w:sz="0" w:space="0" w:color="auto"/>
        <w:right w:val="none" w:sz="0" w:space="0" w:color="auto"/>
      </w:divBdr>
    </w:div>
    <w:div w:id="436606637">
      <w:bodyDiv w:val="1"/>
      <w:marLeft w:val="0"/>
      <w:marRight w:val="0"/>
      <w:marTop w:val="0"/>
      <w:marBottom w:val="0"/>
      <w:divBdr>
        <w:top w:val="none" w:sz="0" w:space="0" w:color="auto"/>
        <w:left w:val="none" w:sz="0" w:space="0" w:color="auto"/>
        <w:bottom w:val="none" w:sz="0" w:space="0" w:color="auto"/>
        <w:right w:val="none" w:sz="0" w:space="0" w:color="auto"/>
      </w:divBdr>
    </w:div>
    <w:div w:id="995374732">
      <w:bodyDiv w:val="1"/>
      <w:marLeft w:val="0"/>
      <w:marRight w:val="0"/>
      <w:marTop w:val="0"/>
      <w:marBottom w:val="0"/>
      <w:divBdr>
        <w:top w:val="none" w:sz="0" w:space="0" w:color="auto"/>
        <w:left w:val="none" w:sz="0" w:space="0" w:color="auto"/>
        <w:bottom w:val="none" w:sz="0" w:space="0" w:color="auto"/>
        <w:right w:val="none" w:sz="0" w:space="0" w:color="auto"/>
      </w:divBdr>
    </w:div>
    <w:div w:id="1000887128">
      <w:bodyDiv w:val="1"/>
      <w:marLeft w:val="0"/>
      <w:marRight w:val="0"/>
      <w:marTop w:val="0"/>
      <w:marBottom w:val="0"/>
      <w:divBdr>
        <w:top w:val="none" w:sz="0" w:space="0" w:color="auto"/>
        <w:left w:val="none" w:sz="0" w:space="0" w:color="auto"/>
        <w:bottom w:val="none" w:sz="0" w:space="0" w:color="auto"/>
        <w:right w:val="none" w:sz="0" w:space="0" w:color="auto"/>
      </w:divBdr>
    </w:div>
    <w:div w:id="160068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mailto:yang.zhenm@northeastern.edu" TargetMode="External" Id="rId8"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theme" Target="theme/theme1.xml" Id="rId26" /><Relationship Type="http://schemas.openxmlformats.org/officeDocument/2006/relationships/styles" Target="styles.xml" Id="rId3" /><Relationship Type="http://schemas.openxmlformats.org/officeDocument/2006/relationships/image" Target="media/image11.png" Id="rId21" /><Relationship Type="http://schemas.openxmlformats.org/officeDocument/2006/relationships/endnotes" Target="endnote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fontTable" Target="fontTable.xml" Id="rId25" /><Relationship Type="http://schemas.openxmlformats.org/officeDocument/2006/relationships/numbering" Target="numbering.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1.png" Id="rId11" /><Relationship Type="http://schemas.openxmlformats.org/officeDocument/2006/relationships/footer" Target="footer1.xml" Id="rId24" /><Relationship Type="http://schemas.openxmlformats.org/officeDocument/2006/relationships/webSettings" Target="webSettings.xml" Id="rId5" /><Relationship Type="http://schemas.openxmlformats.org/officeDocument/2006/relationships/image" Target="media/image5.png" Id="rId15" /><Relationship Type="http://schemas.openxmlformats.org/officeDocument/2006/relationships/header" Target="header1.xml" Id="rId23" /><Relationship Type="http://schemas.openxmlformats.org/officeDocument/2006/relationships/hyperlink" Target="mailto:d.zagieboylo@northeastern.edu" TargetMode="External" Id="rId10" /><Relationship Type="http://schemas.openxmlformats.org/officeDocument/2006/relationships/image" Target="media/image9.png" Id="rId19" /><Relationship Type="http://schemas.openxmlformats.org/officeDocument/2006/relationships/settings" Target="settings.xml" Id="rId4" /><Relationship Type="http://schemas.openxmlformats.org/officeDocument/2006/relationships/hyperlink" Target="mailto:mceleney.c@northeastern.edu" TargetMode="External" Id="rId9" /><Relationship Type="http://schemas.openxmlformats.org/officeDocument/2006/relationships/image" Target="media/image4.png" Id="rId14" /><Relationship Type="http://schemas.openxmlformats.org/officeDocument/2006/relationships/image" Target="media/image12.png" Id="rId22" /><Relationship Type="http://schemas.microsoft.com/office/2020/10/relationships/intelligence" Target="intelligence2.xml" Id="rId27" /><Relationship Type="http://schemas.openxmlformats.org/officeDocument/2006/relationships/image" Target="/media/image.jpg" Id="R837e8a66a2844d0e"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hirner\Dropbox\teaching\Embedded%20Design\template\Lab%20Repor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C77A0B-8BE8-48E2-8146-2D282C2C05E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Lab Report Template.dot</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Lab Assignment 1</dc:title>
  <dc:subject>Microprocessor-Based Design</dc:subject>
  <dc:creator>schirner</dc:creator>
  <keywords/>
  <lastModifiedBy>Connor McEleney</lastModifiedBy>
  <revision>422</revision>
  <lastPrinted>2014-09-02T20:53:00.0000000Z</lastPrinted>
  <dcterms:created xsi:type="dcterms:W3CDTF">2023-10-07T22:17:00.0000000Z</dcterms:created>
  <dcterms:modified xsi:type="dcterms:W3CDTF">2023-11-30T03:55:19.2057679Z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1216ff-38bd-4bdb-88af-976068a6f500_Enabled">
    <vt:lpwstr>true</vt:lpwstr>
  </property>
  <property fmtid="{D5CDD505-2E9C-101B-9397-08002B2CF9AE}" pid="3" name="MSIP_Label_111216ff-38bd-4bdb-88af-976068a6f500_SetDate">
    <vt:lpwstr>2023-08-25T20:05:45Z</vt:lpwstr>
  </property>
  <property fmtid="{D5CDD505-2E9C-101B-9397-08002B2CF9AE}" pid="4" name="MSIP_Label_111216ff-38bd-4bdb-88af-976068a6f500_Method">
    <vt:lpwstr>Privileged</vt:lpwstr>
  </property>
  <property fmtid="{D5CDD505-2E9C-101B-9397-08002B2CF9AE}" pid="5" name="MSIP_Label_111216ff-38bd-4bdb-88af-976068a6f500_Name">
    <vt:lpwstr>1Lock</vt:lpwstr>
  </property>
  <property fmtid="{D5CDD505-2E9C-101B-9397-08002B2CF9AE}" pid="6" name="MSIP_Label_111216ff-38bd-4bdb-88af-976068a6f500_SiteId">
    <vt:lpwstr>a8eec281-aaa3-4dae-ac9b-9a398b9215e7</vt:lpwstr>
  </property>
  <property fmtid="{D5CDD505-2E9C-101B-9397-08002B2CF9AE}" pid="7" name="MSIP_Label_111216ff-38bd-4bdb-88af-976068a6f500_ActionId">
    <vt:lpwstr>0cbe49c7-b8ce-44b4-92b2-8b98822435b6</vt:lpwstr>
  </property>
  <property fmtid="{D5CDD505-2E9C-101B-9397-08002B2CF9AE}" pid="8" name="MSIP_Label_111216ff-38bd-4bdb-88af-976068a6f500_ContentBits">
    <vt:lpwstr>0</vt:lpwstr>
  </property>
</Properties>
</file>